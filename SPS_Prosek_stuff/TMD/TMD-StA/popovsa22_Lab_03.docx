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69482" w14:textId="7C303938" w:rsidR="00D8703D" w:rsidRPr="00137062" w:rsidRDefault="00D8703D" w:rsidP="004D113B">
      <w:pPr>
        <w:pStyle w:val="MDPI11articletype"/>
        <w:rPr>
          <w:sz w:val="24"/>
          <w:szCs w:val="28"/>
          <w:lang w:val="cs-CZ"/>
        </w:rPr>
      </w:pPr>
    </w:p>
    <w:tbl>
      <w:tblPr>
        <w:tblW w:w="9746" w:type="dxa"/>
        <w:tblInd w:w="34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146"/>
      </w:tblGrid>
      <w:tr w:rsidR="00EA1442" w:rsidRPr="00137062" w14:paraId="1F55FD07" w14:textId="77777777" w:rsidTr="00053B44">
        <w:trPr>
          <w:gridAfter w:val="1"/>
          <w:wAfter w:w="146" w:type="dxa"/>
          <w:trHeight w:val="525"/>
        </w:trPr>
        <w:tc>
          <w:tcPr>
            <w:tcW w:w="288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35189B" w14:textId="77777777" w:rsidR="00EA1442" w:rsidRPr="00137062" w:rsidRDefault="00EA1442" w:rsidP="00577D64">
            <w:pPr>
              <w:spacing w:line="240" w:lineRule="auto"/>
              <w:jc w:val="center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noProof/>
              </w:rPr>
              <w:drawing>
                <wp:inline distT="0" distB="0" distL="0" distR="0" wp14:anchorId="0167EF40" wp14:editId="0B522AEB">
                  <wp:extent cx="1546225" cy="548640"/>
                  <wp:effectExtent l="0" t="0" r="0" b="3810"/>
                  <wp:docPr id="3" name="Obrázek 2" descr="Obsah obrázku text, Písmo, snímek obrazovky, symbol&#10;&#10;Popis byl vytvořen automaticky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30E77F4-7F93-1251-154F-C3F0C5E774B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Obrázek 2" descr="Obsah obrázku text, Písmo, snímek obrazovky, symbol&#10;&#10;Popis byl vytvořen automaticky">
                            <a:extLst>
                              <a:ext uri="{FF2B5EF4-FFF2-40B4-BE49-F238E27FC236}">
                                <a16:creationId xmlns:a16="http://schemas.microsoft.com/office/drawing/2014/main" id="{830E77F4-7F93-1251-154F-C3F0C5E774B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6487" b="6832"/>
                          <a:stretch/>
                        </pic:blipFill>
                        <pic:spPr>
                          <a:xfrm>
                            <a:off x="0" y="0"/>
                            <a:ext cx="1546225" cy="548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37062">
              <w:rPr>
                <w:rFonts w:eastAsia="Times New Roman" w:cs="Calibri"/>
                <w:sz w:val="22"/>
                <w:szCs w:val="22"/>
                <w:lang w:eastAsia="cs-CZ"/>
              </w:rPr>
              <w:t> </w:t>
            </w:r>
          </w:p>
        </w:tc>
        <w:tc>
          <w:tcPr>
            <w:tcW w:w="6720" w:type="dxa"/>
            <w:gridSpan w:val="7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6EFDF2BC" w14:textId="77777777" w:rsidR="00EA1442" w:rsidRPr="00137062" w:rsidRDefault="00EA1442" w:rsidP="00577D64">
            <w:pPr>
              <w:spacing w:line="240" w:lineRule="auto"/>
              <w:jc w:val="center"/>
              <w:rPr>
                <w:rFonts w:eastAsia="Times New Roman" w:cs="Calibri"/>
                <w:sz w:val="40"/>
                <w:szCs w:val="40"/>
                <w:lang w:eastAsia="cs-CZ"/>
              </w:rPr>
            </w:pPr>
            <w:r w:rsidRPr="00137062">
              <w:rPr>
                <w:rFonts w:eastAsia="Times New Roman" w:cs="Calibri"/>
                <w:sz w:val="36"/>
                <w:szCs w:val="36"/>
                <w:lang w:eastAsia="cs-CZ"/>
              </w:rPr>
              <w:t>Střední průmyslová škola na Proseku</w:t>
            </w:r>
          </w:p>
        </w:tc>
      </w:tr>
      <w:tr w:rsidR="00EA1442" w:rsidRPr="00137062" w14:paraId="1E5873F2" w14:textId="77777777" w:rsidTr="00053B44">
        <w:trPr>
          <w:trHeight w:val="300"/>
        </w:trPr>
        <w:tc>
          <w:tcPr>
            <w:tcW w:w="288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D8AA38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6720" w:type="dxa"/>
            <w:gridSpan w:val="7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306F46B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B910D" w14:textId="77777777" w:rsidR="00EA1442" w:rsidRPr="00137062" w:rsidRDefault="00EA1442" w:rsidP="00577D64">
            <w:pPr>
              <w:spacing w:line="240" w:lineRule="auto"/>
              <w:jc w:val="center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</w:tr>
      <w:tr w:rsidR="00EA1442" w:rsidRPr="00137062" w14:paraId="08596497" w14:textId="77777777" w:rsidTr="00053B44">
        <w:trPr>
          <w:trHeight w:val="300"/>
        </w:trPr>
        <w:tc>
          <w:tcPr>
            <w:tcW w:w="288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64C4AF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6720" w:type="dxa"/>
            <w:gridSpan w:val="7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EDA4923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49C35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3A196526" w14:textId="77777777" w:rsidTr="00053B44">
        <w:trPr>
          <w:trHeight w:val="300"/>
        </w:trPr>
        <w:tc>
          <w:tcPr>
            <w:tcW w:w="5760" w:type="dxa"/>
            <w:gridSpan w:val="6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874A555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35712" behindDoc="0" locked="0" layoutInCell="1" allowOverlap="1" wp14:anchorId="6A45237B" wp14:editId="796F0E2B">
                      <wp:simplePos x="0" y="0"/>
                      <wp:positionH relativeFrom="column">
                        <wp:posOffset>-53975</wp:posOffset>
                      </wp:positionH>
                      <wp:positionV relativeFrom="paragraph">
                        <wp:posOffset>130810</wp:posOffset>
                      </wp:positionV>
                      <wp:extent cx="3638550" cy="485775"/>
                      <wp:effectExtent l="0" t="0" r="0" b="0"/>
                      <wp:wrapNone/>
                      <wp:docPr id="930506532" name="Textové pole 4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F2C69ED-7CA4-4BE6-B458-651A621146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38550" cy="485775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7FD617" w14:textId="77777777" w:rsidR="00EA1442" w:rsidRPr="00137062" w:rsidRDefault="00EA1442" w:rsidP="00EA1442">
                                  <w:pPr>
                                    <w:jc w:val="center"/>
                                    <w:textAlignment w:val="baseline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</w:pPr>
                                  <w:r w:rsidRPr="00137062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Savva Popov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45237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43" o:spid="_x0000_s1026" type="#_x0000_t202" style="position:absolute;margin-left:-4.25pt;margin-top:10.3pt;width:286.5pt;height:38.2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" filled="f" stroked="f">
                      <v:textbox>
                        <w:txbxContent>
                          <w:p w14:paraId="577FD617" w14:textId="77777777" w:rsidR="00EA1442" w:rsidRPr="00137062" w:rsidRDefault="00EA1442" w:rsidP="00EA1442">
                            <w:pPr>
                              <w:jc w:val="center"/>
                              <w:textAlignment w:val="baseline"/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 w:rsidRPr="00137062"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</w:rPr>
                              <w:t>Savva Popov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7062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 wp14:anchorId="347F801B" wp14:editId="1A6268A6">
                      <wp:simplePos x="0" y="0"/>
                      <wp:positionH relativeFrom="column">
                        <wp:posOffset>3638550</wp:posOffset>
                      </wp:positionH>
                      <wp:positionV relativeFrom="paragraph">
                        <wp:posOffset>190500</wp:posOffset>
                      </wp:positionV>
                      <wp:extent cx="2428875" cy="390525"/>
                      <wp:effectExtent l="0" t="0" r="0" b="0"/>
                      <wp:wrapNone/>
                      <wp:docPr id="2141835583" name="Textové pole 4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B98A0E1-3367-4F60-A110-0DB5265BB4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4683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E450326" w14:textId="77777777" w:rsidR="00EA1442" w:rsidRPr="00137062" w:rsidRDefault="00EA1442" w:rsidP="00EA1442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 w:rsidRPr="00137062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05.03.2024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F801B" id="Textové pole 42" o:spid="_x0000_s1027" type="#_x0000_t202" style="position:absolute;margin-left:286.5pt;margin-top:15pt;width:191.25pt;height:30.7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" filled="f" stroked="f">
                      <v:textbox>
                        <w:txbxContent>
                          <w:p w14:paraId="5E450326" w14:textId="77777777" w:rsidR="00EA1442" w:rsidRPr="00137062" w:rsidRDefault="00EA1442" w:rsidP="00EA1442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 w:rsidRPr="00137062"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05.03.2024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7062">
              <w:rPr>
                <w:rFonts w:eastAsia="Times New Roman" w:cs="Calibri"/>
                <w:sz w:val="22"/>
                <w:szCs w:val="22"/>
                <w:lang w:eastAsia="cs-CZ"/>
              </w:rPr>
              <w:t>Jméno a příjmení</w:t>
            </w:r>
          </w:p>
        </w:tc>
        <w:tc>
          <w:tcPr>
            <w:tcW w:w="38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5DF79BB9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rFonts w:eastAsia="Times New Roman" w:cs="Calibri"/>
                <w:sz w:val="22"/>
                <w:szCs w:val="22"/>
                <w:lang w:eastAsia="cs-CZ"/>
              </w:rPr>
              <w:t>Datum měření</w:t>
            </w:r>
          </w:p>
        </w:tc>
        <w:tc>
          <w:tcPr>
            <w:tcW w:w="146" w:type="dxa"/>
            <w:vAlign w:val="center"/>
            <w:hideMark/>
          </w:tcPr>
          <w:p w14:paraId="7F1DECFB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7886F244" w14:textId="77777777" w:rsidTr="00053B44">
        <w:trPr>
          <w:trHeight w:val="300"/>
        </w:trPr>
        <w:tc>
          <w:tcPr>
            <w:tcW w:w="5760" w:type="dxa"/>
            <w:gridSpan w:val="6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4A4854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BC5C370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E78285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EA1442" w:rsidRPr="00137062" w14:paraId="50C882C7" w14:textId="77777777" w:rsidTr="00053B44">
        <w:trPr>
          <w:trHeight w:val="300"/>
        </w:trPr>
        <w:tc>
          <w:tcPr>
            <w:tcW w:w="5760" w:type="dxa"/>
            <w:gridSpan w:val="6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09259E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5F5159C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DB37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2E38E76C" w14:textId="77777777" w:rsidTr="00053B44">
        <w:trPr>
          <w:trHeight w:val="300"/>
        </w:trPr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374DF62B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4C555DCE" wp14:editId="01FC75D7">
                      <wp:simplePos x="0" y="0"/>
                      <wp:positionH relativeFrom="column">
                        <wp:posOffset>3638550</wp:posOffset>
                      </wp:positionH>
                      <wp:positionV relativeFrom="paragraph">
                        <wp:posOffset>190500</wp:posOffset>
                      </wp:positionV>
                      <wp:extent cx="2428875" cy="381000"/>
                      <wp:effectExtent l="0" t="0" r="0" b="0"/>
                      <wp:wrapNone/>
                      <wp:docPr id="1868467341" name="Textové pole 4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D8B58CE-AE09-4919-8CA7-909A42303F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4683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96BDFF" w14:textId="355B806B" w:rsidR="00EA1442" w:rsidRPr="00137062" w:rsidRDefault="00C63204" w:rsidP="00EA1442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18</w:t>
                                  </w:r>
                                  <w:r w:rsidR="00EA1442" w:rsidRPr="00137062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.04.2024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555DCE" id="Textové pole 41" o:spid="_x0000_s1028" type="#_x0000_t202" style="position:absolute;margin-left:286.5pt;margin-top:15pt;width:191.25pt;height:30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" filled="f" stroked="f">
                      <v:textbox>
                        <w:txbxContent>
                          <w:p w14:paraId="1896BDFF" w14:textId="355B806B" w:rsidR="00EA1442" w:rsidRPr="00137062" w:rsidRDefault="00C63204" w:rsidP="00EA1442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18</w:t>
                            </w:r>
                            <w:r w:rsidR="00EA1442" w:rsidRPr="00137062"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.04.2024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7062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416FF4" wp14:editId="6270BBFB">
                      <wp:simplePos x="0" y="0"/>
                      <wp:positionH relativeFrom="column">
                        <wp:posOffset>1819275</wp:posOffset>
                      </wp:positionH>
                      <wp:positionV relativeFrom="paragraph">
                        <wp:posOffset>190500</wp:posOffset>
                      </wp:positionV>
                      <wp:extent cx="1819275" cy="381000"/>
                      <wp:effectExtent l="0" t="0" r="0" b="0"/>
                      <wp:wrapNone/>
                      <wp:docPr id="1154188940" name="Textové pole 4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D6CBF26-244C-4DD4-9007-7250977333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19275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A039668" w14:textId="77777777" w:rsidR="00EA1442" w:rsidRPr="00137062" w:rsidRDefault="00EA1442" w:rsidP="00EA1442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 w:rsidRPr="00137062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2.EA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16FF4" id="Textové pole 40" o:spid="_x0000_s1029" type="#_x0000_t202" style="position:absolute;margin-left:143.25pt;margin-top:15pt;width:143.25pt;height:3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" filled="f" stroked="f">
                      <v:textbox>
                        <w:txbxContent>
                          <w:p w14:paraId="6A039668" w14:textId="77777777" w:rsidR="00EA1442" w:rsidRPr="00137062" w:rsidRDefault="00EA1442" w:rsidP="00EA1442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 w:rsidRPr="00137062"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2.EA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7062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9E882F3" wp14:editId="07F453E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190500</wp:posOffset>
                      </wp:positionV>
                      <wp:extent cx="1819275" cy="381000"/>
                      <wp:effectExtent l="0" t="0" r="0" b="0"/>
                      <wp:wrapNone/>
                      <wp:docPr id="1898453297" name="Textové pole 3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66A679-558B-499D-ADE0-965BDD8C2A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6012" cy="3810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6AE0B85" w14:textId="77777777" w:rsidR="00EA1442" w:rsidRPr="00137062" w:rsidRDefault="00EA1442" w:rsidP="00EA1442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 w:rsidRPr="00137062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L1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E882F3" id="Textové pole 39" o:spid="_x0000_s1030" type="#_x0000_t202" style="position:absolute;margin-left:0;margin-top:15pt;width:143.2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" filled="f" stroked="f">
                      <v:textbox>
                        <w:txbxContent>
                          <w:p w14:paraId="26AE0B85" w14:textId="77777777" w:rsidR="00EA1442" w:rsidRPr="00137062" w:rsidRDefault="00EA1442" w:rsidP="00EA1442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 w:rsidRPr="00137062"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L1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7062">
              <w:rPr>
                <w:rFonts w:eastAsia="Times New Roman" w:cs="Calibri"/>
                <w:sz w:val="22"/>
                <w:szCs w:val="22"/>
                <w:lang w:eastAsia="cs-CZ"/>
              </w:rPr>
              <w:t>Skupina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4E99C59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rFonts w:eastAsia="Times New Roman" w:cs="Calibri"/>
                <w:sz w:val="22"/>
                <w:szCs w:val="22"/>
                <w:lang w:eastAsia="cs-CZ"/>
              </w:rPr>
              <w:t>Třída</w:t>
            </w:r>
          </w:p>
        </w:tc>
        <w:tc>
          <w:tcPr>
            <w:tcW w:w="38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511FDC2C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rFonts w:eastAsia="Times New Roman" w:cs="Calibri"/>
                <w:sz w:val="22"/>
                <w:szCs w:val="22"/>
                <w:lang w:eastAsia="cs-CZ"/>
              </w:rPr>
              <w:t>Datum odevzdání</w:t>
            </w:r>
          </w:p>
        </w:tc>
        <w:tc>
          <w:tcPr>
            <w:tcW w:w="146" w:type="dxa"/>
            <w:vAlign w:val="center"/>
            <w:hideMark/>
          </w:tcPr>
          <w:p w14:paraId="4E4E55A8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787ED103" w14:textId="77777777" w:rsidTr="00053B44">
        <w:trPr>
          <w:trHeight w:val="300"/>
        </w:trPr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2E875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CC29E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F7319BE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AF488A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EA1442" w:rsidRPr="00137062" w14:paraId="03934C79" w14:textId="77777777" w:rsidTr="00053B44">
        <w:trPr>
          <w:trHeight w:val="300"/>
        </w:trPr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255C19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4AF63D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ED53CC2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8939A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489C03D6" w14:textId="77777777" w:rsidTr="00053B44">
        <w:trPr>
          <w:trHeight w:val="300"/>
        </w:trPr>
        <w:tc>
          <w:tcPr>
            <w:tcW w:w="1920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4E9630C" w14:textId="09B5FB90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344BF62" wp14:editId="3F6ED7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190500</wp:posOffset>
                      </wp:positionV>
                      <wp:extent cx="1209675" cy="400050"/>
                      <wp:effectExtent l="0" t="0" r="0" b="0"/>
                      <wp:wrapNone/>
                      <wp:docPr id="1260910380" name="Textové pole 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3A53A64-C544-4F6C-97F6-9B500C58FE9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7341" cy="390293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FCAAD4" w14:textId="5629C16E" w:rsidR="00EA1442" w:rsidRPr="00137062" w:rsidRDefault="00413FEB" w:rsidP="00EA1442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 w:rsidRPr="00137062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4BF62" id="Textové pole 38" o:spid="_x0000_s1031" type="#_x0000_t202" style="position:absolute;margin-left:0;margin-top:15pt;width:95.25pt;height:3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" filled="f" stroked="f">
                      <v:textbox>
                        <w:txbxContent>
                          <w:p w14:paraId="7DFCAAD4" w14:textId="5629C16E" w:rsidR="00EA1442" w:rsidRPr="00137062" w:rsidRDefault="00413FEB" w:rsidP="00EA1442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 w:rsidRPr="00137062"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7062">
              <w:rPr>
                <w:rFonts w:eastAsia="Times New Roman" w:cs="Calibri"/>
                <w:sz w:val="22"/>
                <w:szCs w:val="22"/>
                <w:lang w:eastAsia="cs-CZ"/>
              </w:rPr>
              <w:t>Číslo úlohy</w:t>
            </w:r>
          </w:p>
        </w:tc>
        <w:tc>
          <w:tcPr>
            <w:tcW w:w="768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488999D4" w14:textId="25807B10" w:rsidR="00EA1442" w:rsidRPr="00137062" w:rsidRDefault="00C63204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A60C008" wp14:editId="702A91F4">
                      <wp:simplePos x="0" y="0"/>
                      <wp:positionH relativeFrom="column">
                        <wp:posOffset>78795</wp:posOffset>
                      </wp:positionH>
                      <wp:positionV relativeFrom="paragraph">
                        <wp:posOffset>150523</wp:posOffset>
                      </wp:positionV>
                      <wp:extent cx="4857750" cy="604300"/>
                      <wp:effectExtent l="0" t="0" r="0" b="5715"/>
                      <wp:wrapNone/>
                      <wp:docPr id="17379995" name="Textové pole 3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95C90FF-93B8-4E3B-814C-011CD95074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57750" cy="604300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328C16" w14:textId="77777777" w:rsidR="00EA1442" w:rsidRPr="00137062" w:rsidRDefault="00EA1442" w:rsidP="00EA1442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</w:pPr>
                                  <w:r w:rsidRPr="00137062"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 Měření časové konstanty RC článku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0C008" id="Textové pole 37" o:spid="_x0000_s1032" type="#_x0000_t202" style="position:absolute;margin-left:6.2pt;margin-top:11.85pt;width:382.5pt;height:47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" filled="f" stroked="f">
                      <v:textbox>
                        <w:txbxContent>
                          <w:p w14:paraId="61328C16" w14:textId="77777777" w:rsidR="00EA1442" w:rsidRPr="00137062" w:rsidRDefault="00EA1442" w:rsidP="00EA1442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 w:rsidRPr="00137062"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</w:rPr>
                              <w:t> Měření časové konstanty RC článku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A1442" w:rsidRPr="00137062">
              <w:rPr>
                <w:rFonts w:eastAsia="Times New Roman" w:cs="Calibri"/>
                <w:sz w:val="22"/>
                <w:szCs w:val="22"/>
                <w:lang w:eastAsia="cs-CZ"/>
              </w:rPr>
              <w:t>Název úlohy</w:t>
            </w:r>
          </w:p>
        </w:tc>
        <w:tc>
          <w:tcPr>
            <w:tcW w:w="146" w:type="dxa"/>
            <w:vAlign w:val="center"/>
            <w:hideMark/>
          </w:tcPr>
          <w:p w14:paraId="61DF2504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3DD60B47" w14:textId="77777777" w:rsidTr="00053B44">
        <w:trPr>
          <w:trHeight w:val="300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244C0C79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76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14874EBC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42E6E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EA1442" w:rsidRPr="00137062" w14:paraId="248D887B" w14:textId="77777777" w:rsidTr="00053B44">
        <w:trPr>
          <w:trHeight w:val="315"/>
        </w:trPr>
        <w:tc>
          <w:tcPr>
            <w:tcW w:w="192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577B6A0C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768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34A04499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746D30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2835ADC3" w14:textId="77777777" w:rsidTr="00053B44">
        <w:trPr>
          <w:trHeight w:val="300"/>
        </w:trPr>
        <w:tc>
          <w:tcPr>
            <w:tcW w:w="9600" w:type="dxa"/>
            <w:gridSpan w:val="10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64B99971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137062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4D19A73" wp14:editId="581F22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200025</wp:posOffset>
                      </wp:positionV>
                      <wp:extent cx="6076950" cy="390525"/>
                      <wp:effectExtent l="0" t="0" r="0" b="0"/>
                      <wp:wrapNone/>
                      <wp:docPr id="1947908417" name="Textové pole 3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ACD070D-1929-4558-89C2-993B36E42DC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9130" cy="389282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44178A" id="Textové pole 36" o:spid="_x0000_s1026" type="#_x0000_t202" style="position:absolute;margin-left:0;margin-top:15.75pt;width:478.5pt;height:30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" filled="f" stroked="f"/>
                  </w:pict>
                </mc:Fallback>
              </mc:AlternateContent>
            </w:r>
            <w:r w:rsidRPr="00137062">
              <w:rPr>
                <w:rFonts w:eastAsia="Times New Roman" w:cs="Calibri"/>
                <w:sz w:val="22"/>
                <w:szCs w:val="22"/>
                <w:lang w:eastAsia="cs-CZ"/>
              </w:rPr>
              <w:t>Komentář a hodnocení</w:t>
            </w:r>
          </w:p>
        </w:tc>
        <w:tc>
          <w:tcPr>
            <w:tcW w:w="146" w:type="dxa"/>
            <w:vAlign w:val="center"/>
            <w:hideMark/>
          </w:tcPr>
          <w:p w14:paraId="3F407E2F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60F249E0" w14:textId="77777777" w:rsidTr="00053B44">
        <w:trPr>
          <w:trHeight w:val="300"/>
        </w:trPr>
        <w:tc>
          <w:tcPr>
            <w:tcW w:w="9600" w:type="dxa"/>
            <w:gridSpan w:val="10"/>
            <w:vMerge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E57DFC4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03871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EA1442" w:rsidRPr="00137062" w14:paraId="192232C0" w14:textId="77777777" w:rsidTr="00053B44">
        <w:trPr>
          <w:trHeight w:val="315"/>
        </w:trPr>
        <w:tc>
          <w:tcPr>
            <w:tcW w:w="9600" w:type="dxa"/>
            <w:gridSpan w:val="10"/>
            <w:vMerge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A08F5E9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EB5D3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EA1442" w:rsidRPr="00137062" w14:paraId="7E6B9CB6" w14:textId="77777777" w:rsidTr="00053B44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1B415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67CA4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98D0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B3981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9F0D0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84B6E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929C12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A2199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7DA39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BAF47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146" w:type="dxa"/>
            <w:vAlign w:val="center"/>
            <w:hideMark/>
          </w:tcPr>
          <w:p w14:paraId="25EFDFDB" w14:textId="77777777" w:rsidR="00EA1442" w:rsidRPr="00137062" w:rsidRDefault="00EA1442" w:rsidP="00577D64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</w:tbl>
    <w:p w14:paraId="50E48CC2" w14:textId="77777777" w:rsidR="001E613B" w:rsidRPr="00137062" w:rsidRDefault="001E613B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Cs w:val="20"/>
          <w:lang w:val="cs-CZ"/>
        </w:rPr>
      </w:pPr>
    </w:p>
    <w:p w14:paraId="63E19418" w14:textId="3B62D8C1" w:rsidR="00795EE1" w:rsidRPr="00137062" w:rsidRDefault="00E80EC1">
      <w:pPr>
        <w:spacing w:line="240" w:lineRule="auto"/>
        <w:jc w:val="left"/>
      </w:pPr>
      <w:r w:rsidRPr="00137062">
        <w:rPr>
          <w:rFonts w:cs="Noto Sans"/>
          <w:noProof/>
          <w:color w:val="auto"/>
          <w:bdr w:val="none" w:sz="0" w:space="0" w:color="auto" w:frame="1"/>
        </w:rPr>
        <w:drawing>
          <wp:anchor distT="0" distB="0" distL="114300" distR="114300" simplePos="0" relativeHeight="251701248" behindDoc="0" locked="0" layoutInCell="1" allowOverlap="1" wp14:anchorId="4016B83B" wp14:editId="6BFE82A2">
            <wp:simplePos x="0" y="0"/>
            <wp:positionH relativeFrom="column">
              <wp:posOffset>3485371</wp:posOffset>
            </wp:positionH>
            <wp:positionV relativeFrom="paragraph">
              <wp:posOffset>1762652</wp:posOffset>
            </wp:positionV>
            <wp:extent cx="2984740" cy="2507978"/>
            <wp:effectExtent l="0" t="0" r="6350" b="6985"/>
            <wp:wrapSquare wrapText="bothSides"/>
            <wp:docPr id="1417339075" name="Obrázek 1" descr="Obsah obrázku text, řada/pruh, diagram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339075" name="Obrázek 1" descr="Obsah obrázku text, řada/pruh, diagram, Písmo&#10;&#10;Popis byl vytvořen automaticky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4740" cy="2507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062">
        <w:rPr>
          <w:rFonts w:cs="Noto Sans"/>
          <w:noProof/>
          <w:color w:val="auto"/>
          <w:bdr w:val="none" w:sz="0" w:space="0" w:color="auto" w:frame="1"/>
        </w:rPr>
        <w:drawing>
          <wp:anchor distT="0" distB="0" distL="114300" distR="114300" simplePos="0" relativeHeight="251694080" behindDoc="0" locked="0" layoutInCell="1" allowOverlap="1" wp14:anchorId="3D09BEA1" wp14:editId="52106C69">
            <wp:simplePos x="0" y="0"/>
            <wp:positionH relativeFrom="column">
              <wp:posOffset>206291</wp:posOffset>
            </wp:positionH>
            <wp:positionV relativeFrom="paragraph">
              <wp:posOffset>1871129</wp:posOffset>
            </wp:positionV>
            <wp:extent cx="2848610" cy="2472690"/>
            <wp:effectExtent l="0" t="0" r="8890" b="3810"/>
            <wp:wrapSquare wrapText="bothSides"/>
            <wp:docPr id="546831315" name="Obrázek 1" descr="Obsah obrázku řada/pruh, diagram, text, Písm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31315" name="Obrázek 1" descr="Obsah obrázku řada/pruh, diagram, text, Písmo&#10;&#10;Popis byl vytvořen automaticky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95EE1" w:rsidRPr="00137062">
        <w:br w:type="page"/>
      </w:r>
    </w:p>
    <w:p w14:paraId="33B9CFAD" w14:textId="3BD4DBE4" w:rsidR="00A1606C" w:rsidRPr="00137062" w:rsidRDefault="00A1606C" w:rsidP="002B203D">
      <w:pPr>
        <w:spacing w:line="240" w:lineRule="auto"/>
        <w:jc w:val="left"/>
        <w:rPr>
          <w:rFonts w:eastAsia="Times New Roman"/>
          <w:b/>
          <w:sz w:val="24"/>
          <w:szCs w:val="24"/>
          <w:lang w:eastAsia="de-DE"/>
        </w:rPr>
      </w:pPr>
    </w:p>
    <w:p w14:paraId="6CFD4304" w14:textId="52CA39F7" w:rsidR="00AE5BDA" w:rsidRPr="00137062" w:rsidRDefault="00AE5BDA" w:rsidP="002F4DAA">
      <w:pPr>
        <w:pStyle w:val="MDPI19line"/>
        <w:numPr>
          <w:ilvl w:val="0"/>
          <w:numId w:val="8"/>
        </w:numPr>
        <w:rPr>
          <w:rFonts w:cs="Times New Roman"/>
          <w:b/>
          <w:sz w:val="24"/>
          <w:lang w:val="cs-CZ"/>
        </w:rPr>
      </w:pPr>
      <w:bookmarkStart w:id="0" w:name="_Hlk154949961"/>
      <w:r w:rsidRPr="00137062">
        <w:rPr>
          <w:rFonts w:cs="Times New Roman"/>
          <w:b/>
          <w:sz w:val="24"/>
          <w:lang w:val="cs-CZ"/>
        </w:rPr>
        <w:t>Úkol měření</w:t>
      </w:r>
    </w:p>
    <w:bookmarkEnd w:id="0"/>
    <w:p w14:paraId="2A829C3B" w14:textId="1B9BAD4D" w:rsidR="004033E4" w:rsidRPr="00137062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137062">
        <w:rPr>
          <w:b w:val="0"/>
          <w:bCs/>
          <w:snapToGrid/>
          <w:szCs w:val="20"/>
          <w:lang w:val="cs-CZ"/>
        </w:rPr>
        <w:t xml:space="preserve">Uveďte výpočet kritické frekvence a časové konstanty vybraných součástek RC článků. </w:t>
      </w:r>
    </w:p>
    <w:p w14:paraId="5BCED9E9" w14:textId="0D4C8534" w:rsidR="004033E4" w:rsidRPr="00137062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137062">
        <w:rPr>
          <w:b w:val="0"/>
          <w:bCs/>
          <w:snapToGrid/>
          <w:szCs w:val="20"/>
          <w:lang w:val="cs-CZ"/>
        </w:rPr>
        <w:t xml:space="preserve">Uveďte rozdíl mezi kritickou frekvencí a časovou konstantou vypočítanou, simulovanou i měřenou. </w:t>
      </w:r>
    </w:p>
    <w:p w14:paraId="48035B21" w14:textId="689E3703" w:rsidR="004033E4" w:rsidRPr="00137062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137062">
        <w:rPr>
          <w:b w:val="0"/>
          <w:bCs/>
          <w:snapToGrid/>
          <w:szCs w:val="20"/>
          <w:lang w:val="cs-CZ"/>
        </w:rPr>
        <w:t>Uveďte, proč dochází k rozdílu mezi těmito hodnotami.</w:t>
      </w:r>
    </w:p>
    <w:p w14:paraId="43CBD7AE" w14:textId="02C104F2" w:rsidR="004033E4" w:rsidRPr="00137062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137062">
        <w:rPr>
          <w:b w:val="0"/>
          <w:bCs/>
          <w:snapToGrid/>
          <w:szCs w:val="20"/>
          <w:lang w:val="cs-CZ"/>
        </w:rPr>
        <w:t>Veškeré měřené průběhy (průběh vstupního a výstupní napětí RC článku, měření časové konstanty v simulaci i na osciloskopu atp.) zaznamenejte.</w:t>
      </w:r>
    </w:p>
    <w:p w14:paraId="2E54F94D" w14:textId="3A3391FC" w:rsidR="004033E4" w:rsidRPr="00137062" w:rsidRDefault="004033E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137062">
        <w:rPr>
          <w:b w:val="0"/>
          <w:bCs/>
          <w:snapToGrid/>
          <w:szCs w:val="20"/>
          <w:lang w:val="cs-CZ"/>
        </w:rPr>
        <w:t>Porovnejte vstupní a výstupní napětí jednotlivých článků při třech frekvencích. Proč dochází k těmto změnám (jak se kondenzátor a rezistor chová při změně frekvence)?</w:t>
      </w:r>
    </w:p>
    <w:p w14:paraId="513BA8DC" w14:textId="5FFBDDA2" w:rsidR="005A14F1" w:rsidRPr="00137062" w:rsidRDefault="002F4DAA" w:rsidP="007B0ED9">
      <w:pPr>
        <w:pStyle w:val="MDPI21heading1"/>
        <w:ind w:left="870"/>
        <w:rPr>
          <w:sz w:val="24"/>
          <w:szCs w:val="28"/>
          <w:lang w:val="cs-CZ" w:eastAsia="zh-CN"/>
        </w:rPr>
      </w:pPr>
      <w:r w:rsidRPr="00137062">
        <w:rPr>
          <w:sz w:val="24"/>
          <w:szCs w:val="28"/>
          <w:lang w:val="cs-CZ" w:eastAsia="zh-CN"/>
        </w:rPr>
        <w:t xml:space="preserve">2. </w:t>
      </w:r>
      <w:r w:rsidR="002B07A7" w:rsidRPr="00137062">
        <w:rPr>
          <w:sz w:val="24"/>
          <w:szCs w:val="28"/>
          <w:lang w:val="cs-CZ" w:eastAsia="zh-CN"/>
        </w:rPr>
        <w:t>Seznam pou</w:t>
      </w:r>
      <w:r w:rsidR="007924DA" w:rsidRPr="00137062">
        <w:rPr>
          <w:sz w:val="24"/>
          <w:szCs w:val="28"/>
          <w:lang w:val="cs-CZ" w:eastAsia="zh-CN"/>
        </w:rPr>
        <w:t>žitých přístrojů</w:t>
      </w:r>
    </w:p>
    <w:p w14:paraId="182B7100" w14:textId="6CC4BBA9" w:rsidR="003313FF" w:rsidRPr="00137062" w:rsidRDefault="002E457E" w:rsidP="00405A41">
      <w:pPr>
        <w:pStyle w:val="MDPI31text"/>
        <w:numPr>
          <w:ilvl w:val="0"/>
          <w:numId w:val="5"/>
        </w:numPr>
        <w:rPr>
          <w:lang w:val="cs-CZ"/>
        </w:rPr>
      </w:pPr>
      <w:r w:rsidRPr="00137062">
        <w:rPr>
          <w:lang w:val="cs-CZ"/>
        </w:rPr>
        <w:t xml:space="preserve">Multimetr </w:t>
      </w:r>
      <w:r w:rsidR="00EC2915" w:rsidRPr="00137062">
        <w:rPr>
          <w:b/>
          <w:bCs/>
          <w:color w:val="auto"/>
          <w:szCs w:val="20"/>
          <w:lang w:val="cs-CZ"/>
        </w:rPr>
        <w:t>Pro</w:t>
      </w:r>
      <w:r w:rsidR="00EC2915" w:rsidRPr="00137062">
        <w:rPr>
          <w:b/>
          <w:bCs/>
          <w:color w:val="auto"/>
          <w:szCs w:val="20"/>
          <w:lang w:val="cs-CZ" w:eastAsia="cs-CZ"/>
        </w:rPr>
        <w:t>'sKit</w:t>
      </w:r>
      <w:r w:rsidR="003D78C1" w:rsidRPr="00137062">
        <w:rPr>
          <w:b/>
          <w:bCs/>
          <w:color w:val="auto"/>
          <w:szCs w:val="20"/>
          <w:lang w:val="cs-CZ" w:eastAsia="cs-CZ"/>
        </w:rPr>
        <w:t xml:space="preserve"> </w:t>
      </w:r>
      <w:r w:rsidR="00AA4E97" w:rsidRPr="00137062">
        <w:rPr>
          <w:b/>
          <w:bCs/>
          <w:color w:val="auto"/>
          <w:szCs w:val="20"/>
          <w:lang w:val="cs-CZ" w:eastAsia="cs-CZ"/>
        </w:rPr>
        <w:t>MT-5211</w:t>
      </w:r>
    </w:p>
    <w:p w14:paraId="3F90FDD5" w14:textId="74B2F28B" w:rsidR="00F5687F" w:rsidRPr="00137062" w:rsidRDefault="00A93D0B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137062">
        <w:rPr>
          <w:b/>
          <w:bCs/>
          <w:color w:val="auto"/>
          <w:szCs w:val="20"/>
          <w:lang w:val="cs-CZ" w:eastAsia="cs-CZ"/>
        </w:rPr>
        <w:t xml:space="preserve">Přesnost </w:t>
      </w:r>
      <w:r w:rsidRPr="00137062">
        <w:rPr>
          <w:lang w:val="cs-CZ"/>
        </w:rPr>
        <w:t>mě</w:t>
      </w:r>
      <w:r w:rsidR="00F2675D" w:rsidRPr="00137062">
        <w:rPr>
          <w:lang w:val="cs-CZ"/>
        </w:rPr>
        <w:t>řicího n</w:t>
      </w:r>
      <w:r w:rsidR="00F5687F" w:rsidRPr="00137062">
        <w:rPr>
          <w:lang w:val="cs-CZ"/>
        </w:rPr>
        <w:t xml:space="preserve">apětí </w:t>
      </w:r>
      <w:r w:rsidR="00F2675D" w:rsidRPr="00137062">
        <w:rPr>
          <w:color w:val="auto"/>
          <w:szCs w:val="20"/>
          <w:lang w:val="cs-CZ" w:eastAsia="cs-CZ"/>
        </w:rPr>
        <w:t>2V</w:t>
      </w:r>
      <w:r w:rsidR="00F5687F" w:rsidRPr="00137062">
        <w:rPr>
          <w:color w:val="auto"/>
          <w:szCs w:val="20"/>
          <w:lang w:val="cs-CZ" w:eastAsia="cs-CZ"/>
        </w:rPr>
        <w:t>/20V/200V</w:t>
      </w:r>
      <w:r w:rsidR="00F5687F" w:rsidRPr="00137062">
        <w:rPr>
          <w:rFonts w:cs="Arial"/>
          <w:color w:val="auto"/>
          <w:szCs w:val="20"/>
          <w:lang w:val="cs-CZ"/>
        </w:rPr>
        <w:t>±</w:t>
      </w:r>
      <w:r w:rsidR="005F2D08" w:rsidRPr="00137062">
        <w:rPr>
          <w:rFonts w:cs="Arial"/>
          <w:color w:val="auto"/>
          <w:szCs w:val="20"/>
          <w:lang w:val="cs-CZ"/>
        </w:rPr>
        <w:t>(</w:t>
      </w:r>
      <w:r w:rsidR="00F5687F" w:rsidRPr="00137062">
        <w:rPr>
          <w:rFonts w:cs="Arial"/>
          <w:color w:val="auto"/>
          <w:szCs w:val="20"/>
          <w:lang w:val="cs-CZ"/>
        </w:rPr>
        <w:t>0.</w:t>
      </w:r>
      <w:r w:rsidR="00A04C84" w:rsidRPr="00137062">
        <w:rPr>
          <w:rFonts w:cs="Arial"/>
          <w:color w:val="auto"/>
          <w:szCs w:val="20"/>
          <w:lang w:val="cs-CZ"/>
        </w:rPr>
        <w:t>5</w:t>
      </w:r>
      <w:r w:rsidR="00F5687F" w:rsidRPr="00137062">
        <w:rPr>
          <w:rFonts w:cs="Arial"/>
          <w:color w:val="auto"/>
          <w:szCs w:val="20"/>
          <w:lang w:val="cs-CZ"/>
        </w:rPr>
        <w:t>%+</w:t>
      </w:r>
      <w:r w:rsidR="00A04C84" w:rsidRPr="00137062">
        <w:rPr>
          <w:rFonts w:cs="Arial"/>
          <w:color w:val="auto"/>
          <w:szCs w:val="20"/>
          <w:lang w:val="cs-CZ"/>
        </w:rPr>
        <w:t>3d</w:t>
      </w:r>
      <w:r w:rsidR="005F2D08" w:rsidRPr="00137062">
        <w:rPr>
          <w:rFonts w:cs="Arial"/>
          <w:color w:val="auto"/>
          <w:szCs w:val="20"/>
          <w:lang w:val="cs-CZ"/>
        </w:rPr>
        <w:t>)</w:t>
      </w:r>
    </w:p>
    <w:p w14:paraId="7DD185D3" w14:textId="48FF6D15" w:rsidR="00A93D0B" w:rsidRPr="00137062" w:rsidRDefault="0089384B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137062">
        <w:rPr>
          <w:b/>
          <w:bCs/>
          <w:color w:val="auto"/>
          <w:szCs w:val="20"/>
          <w:lang w:val="cs-CZ" w:eastAsia="cs-CZ"/>
        </w:rPr>
        <w:t xml:space="preserve">Přesnost </w:t>
      </w:r>
      <w:r w:rsidRPr="00137062">
        <w:rPr>
          <w:lang w:val="cs-CZ"/>
        </w:rPr>
        <w:t>měřicího proudu 2mA/20mA</w:t>
      </w:r>
      <w:r w:rsidRPr="00137062">
        <w:rPr>
          <w:rFonts w:cs="Arial"/>
          <w:color w:val="auto"/>
          <w:szCs w:val="20"/>
          <w:lang w:val="cs-CZ"/>
        </w:rPr>
        <w:t xml:space="preserve">±(0.8%+3d) </w:t>
      </w:r>
    </w:p>
    <w:p w14:paraId="66EE71A4" w14:textId="146944A5" w:rsidR="0089384B" w:rsidRPr="00137062" w:rsidRDefault="0089384B" w:rsidP="00405A41">
      <w:pPr>
        <w:pStyle w:val="MDPI31text"/>
        <w:numPr>
          <w:ilvl w:val="0"/>
          <w:numId w:val="6"/>
        </w:numPr>
        <w:rPr>
          <w:lang w:val="cs-CZ"/>
        </w:rPr>
      </w:pPr>
      <w:r w:rsidRPr="00137062">
        <w:rPr>
          <w:b/>
          <w:bCs/>
          <w:color w:val="auto"/>
          <w:szCs w:val="20"/>
          <w:lang w:val="cs-CZ" w:eastAsia="cs-CZ"/>
        </w:rPr>
        <w:t xml:space="preserve">Přesnost </w:t>
      </w:r>
      <w:r w:rsidRPr="00137062">
        <w:rPr>
          <w:lang w:val="cs-CZ"/>
        </w:rPr>
        <w:t>měřicího odporu 200</w:t>
      </w:r>
      <w:r w:rsidR="00B23600" w:rsidRPr="00137062">
        <w:rPr>
          <w:rFonts w:cs="Arial"/>
          <w:color w:val="auto"/>
          <w:szCs w:val="20"/>
          <w:lang w:val="cs-CZ"/>
        </w:rPr>
        <w:t>Ω</w:t>
      </w:r>
      <w:r w:rsidRPr="00137062">
        <w:rPr>
          <w:rFonts w:cs="Arial"/>
          <w:color w:val="auto"/>
          <w:szCs w:val="20"/>
          <w:lang w:val="cs-CZ"/>
        </w:rPr>
        <w:t>±(0.8</w:t>
      </w:r>
      <w:r w:rsidR="00B1676B" w:rsidRPr="00137062">
        <w:rPr>
          <w:rFonts w:cs="Arial"/>
          <w:color w:val="auto"/>
          <w:szCs w:val="20"/>
          <w:lang w:val="cs-CZ"/>
        </w:rPr>
        <w:t>%+5d)  2</w:t>
      </w:r>
      <w:r w:rsidR="00B23600" w:rsidRPr="00137062">
        <w:rPr>
          <w:rFonts w:cs="Arial"/>
          <w:color w:val="auto"/>
          <w:szCs w:val="20"/>
          <w:lang w:val="cs-CZ"/>
        </w:rPr>
        <w:t>kΩ</w:t>
      </w:r>
      <w:r w:rsidR="00B1676B" w:rsidRPr="00137062">
        <w:rPr>
          <w:rFonts w:cs="Arial"/>
          <w:color w:val="auto"/>
          <w:szCs w:val="20"/>
          <w:lang w:val="cs-CZ"/>
        </w:rPr>
        <w:t>/20</w:t>
      </w:r>
      <w:r w:rsidR="00B23600" w:rsidRPr="00137062">
        <w:rPr>
          <w:rFonts w:cs="Arial"/>
          <w:color w:val="auto"/>
          <w:szCs w:val="20"/>
          <w:lang w:val="cs-CZ"/>
        </w:rPr>
        <w:t>kΩ</w:t>
      </w:r>
      <w:r w:rsidR="00B1676B" w:rsidRPr="00137062">
        <w:rPr>
          <w:rFonts w:cs="Arial"/>
          <w:color w:val="auto"/>
          <w:szCs w:val="20"/>
          <w:lang w:val="cs-CZ"/>
        </w:rPr>
        <w:t>/200</w:t>
      </w:r>
      <w:r w:rsidR="00B23600" w:rsidRPr="00137062">
        <w:rPr>
          <w:rFonts w:cs="Arial"/>
          <w:color w:val="auto"/>
          <w:szCs w:val="20"/>
          <w:lang w:val="cs-CZ"/>
        </w:rPr>
        <w:t>kΩ</w:t>
      </w:r>
      <w:r w:rsidR="00B1676B" w:rsidRPr="00137062">
        <w:rPr>
          <w:rFonts w:cs="Arial"/>
          <w:color w:val="auto"/>
          <w:szCs w:val="20"/>
          <w:lang w:val="cs-CZ"/>
        </w:rPr>
        <w:t>/2MΩ±(0.8%+3d)</w:t>
      </w:r>
    </w:p>
    <w:p w14:paraId="6D865897" w14:textId="6B95895B" w:rsidR="0025297C" w:rsidRPr="00137062" w:rsidRDefault="0025297C" w:rsidP="00405A41">
      <w:pPr>
        <w:pStyle w:val="MDPI31text"/>
        <w:numPr>
          <w:ilvl w:val="0"/>
          <w:numId w:val="5"/>
        </w:numPr>
        <w:rPr>
          <w:lang w:val="cs-CZ"/>
        </w:rPr>
      </w:pPr>
      <w:r w:rsidRPr="00137062">
        <w:rPr>
          <w:lang w:val="cs-CZ"/>
        </w:rPr>
        <w:t xml:space="preserve">Generátor funkcí </w:t>
      </w:r>
      <w:r w:rsidR="005E7E10" w:rsidRPr="00137062">
        <w:rPr>
          <w:b/>
          <w:bCs/>
          <w:color w:val="auto"/>
          <w:szCs w:val="20"/>
          <w:lang w:val="cs-CZ"/>
        </w:rPr>
        <w:t>GW INSTEK AFG-2005</w:t>
      </w:r>
    </w:p>
    <w:p w14:paraId="033050FE" w14:textId="0095A974" w:rsidR="007E7FC3" w:rsidRPr="00137062" w:rsidRDefault="006B36AC" w:rsidP="00405A41">
      <w:pPr>
        <w:pStyle w:val="MDPI31text"/>
        <w:numPr>
          <w:ilvl w:val="0"/>
          <w:numId w:val="6"/>
        </w:numPr>
        <w:rPr>
          <w:lang w:val="cs-CZ"/>
        </w:rPr>
      </w:pPr>
      <w:r w:rsidRPr="00137062">
        <w:rPr>
          <w:rFonts w:cs="Arial"/>
          <w:color w:val="auto"/>
          <w:szCs w:val="20"/>
          <w:lang w:val="cs-CZ"/>
        </w:rPr>
        <w:t>±</w:t>
      </w:r>
      <w:r w:rsidR="007E7FC3" w:rsidRPr="00137062">
        <w:rPr>
          <w:lang w:val="cs-CZ"/>
        </w:rPr>
        <w:t>l%(0.l</w:t>
      </w:r>
      <w:r w:rsidRPr="00137062">
        <w:rPr>
          <w:lang w:val="cs-CZ"/>
        </w:rPr>
        <w:t>dB</w:t>
      </w:r>
      <w:r w:rsidR="00F2358C" w:rsidRPr="00137062">
        <w:rPr>
          <w:lang w:val="cs-CZ"/>
        </w:rPr>
        <w:t xml:space="preserve">) </w:t>
      </w:r>
      <w:r w:rsidR="003B34AB" w:rsidRPr="00137062">
        <w:rPr>
          <w:lang w:val="cs-CZ"/>
        </w:rPr>
        <w:t>&lt; 100</w:t>
      </w:r>
      <w:r w:rsidR="007E7FC3" w:rsidRPr="00137062">
        <w:rPr>
          <w:lang w:val="cs-CZ"/>
        </w:rPr>
        <w:t>kHz;</w:t>
      </w:r>
      <w:r w:rsidR="003B34AB" w:rsidRPr="00137062">
        <w:rPr>
          <w:lang w:val="cs-CZ"/>
        </w:rPr>
        <w:t xml:space="preserve"> </w:t>
      </w:r>
      <w:r w:rsidR="003B34AB" w:rsidRPr="00137062">
        <w:rPr>
          <w:rFonts w:cs="Arial"/>
          <w:color w:val="auto"/>
          <w:szCs w:val="20"/>
          <w:lang w:val="cs-CZ"/>
        </w:rPr>
        <w:t>±</w:t>
      </w:r>
      <w:r w:rsidR="003B34AB" w:rsidRPr="00137062">
        <w:rPr>
          <w:lang w:val="cs-CZ"/>
        </w:rPr>
        <w:t xml:space="preserve">3%(0.3dB) &lt; 5MHz; </w:t>
      </w:r>
      <w:r w:rsidR="003B34AB" w:rsidRPr="00137062">
        <w:rPr>
          <w:rFonts w:cs="Arial"/>
          <w:color w:val="auto"/>
          <w:szCs w:val="20"/>
          <w:lang w:val="cs-CZ"/>
        </w:rPr>
        <w:t>±</w:t>
      </w:r>
      <w:r w:rsidR="003B34AB" w:rsidRPr="00137062">
        <w:rPr>
          <w:lang w:val="cs-CZ"/>
        </w:rPr>
        <w:t>4%(0.4dB) &lt; 12MHz;</w:t>
      </w:r>
    </w:p>
    <w:p w14:paraId="7EAB6203" w14:textId="13A34ADF" w:rsidR="003B34AB" w:rsidRPr="00137062" w:rsidRDefault="003B34AB" w:rsidP="00405A41">
      <w:pPr>
        <w:pStyle w:val="MDPI31text"/>
        <w:numPr>
          <w:ilvl w:val="0"/>
          <w:numId w:val="6"/>
        </w:numPr>
        <w:rPr>
          <w:lang w:val="cs-CZ"/>
        </w:rPr>
      </w:pPr>
      <w:r w:rsidRPr="00137062">
        <w:rPr>
          <w:rFonts w:cs="Arial"/>
          <w:color w:val="auto"/>
          <w:szCs w:val="20"/>
          <w:lang w:val="cs-CZ"/>
        </w:rPr>
        <w:t>±</w:t>
      </w:r>
      <w:r w:rsidRPr="00137062">
        <w:rPr>
          <w:lang w:val="cs-CZ"/>
        </w:rPr>
        <w:t xml:space="preserve">20%(2dB) &lt; 20MHz; </w:t>
      </w:r>
      <w:r w:rsidRPr="00137062">
        <w:rPr>
          <w:rFonts w:cs="Arial"/>
          <w:color w:val="auto"/>
          <w:szCs w:val="20"/>
          <w:lang w:val="cs-CZ"/>
        </w:rPr>
        <w:t>±</w:t>
      </w:r>
      <w:r w:rsidRPr="00137062">
        <w:rPr>
          <w:lang w:val="cs-CZ"/>
        </w:rPr>
        <w:t xml:space="preserve">5%(0.4dB) &lt; </w:t>
      </w:r>
      <w:r w:rsidR="00CA3270" w:rsidRPr="00137062">
        <w:rPr>
          <w:lang w:val="cs-CZ"/>
        </w:rPr>
        <w:t>25</w:t>
      </w:r>
      <w:r w:rsidRPr="00137062">
        <w:rPr>
          <w:lang w:val="cs-CZ"/>
        </w:rPr>
        <w:t>MHz</w:t>
      </w:r>
    </w:p>
    <w:p w14:paraId="7A7AE78D" w14:textId="67379C8E" w:rsidR="0002467A" w:rsidRPr="00137062" w:rsidRDefault="00580BCD" w:rsidP="00405A41">
      <w:pPr>
        <w:pStyle w:val="MDPI31text"/>
        <w:numPr>
          <w:ilvl w:val="0"/>
          <w:numId w:val="5"/>
        </w:numPr>
        <w:rPr>
          <w:b/>
          <w:bCs/>
          <w:lang w:val="cs-CZ"/>
        </w:rPr>
      </w:pPr>
      <w:r w:rsidRPr="00137062">
        <w:rPr>
          <w:lang w:val="cs-CZ"/>
        </w:rPr>
        <w:t xml:space="preserve">Osciloskop </w:t>
      </w:r>
      <w:r w:rsidR="0002467A" w:rsidRPr="00137062">
        <w:rPr>
          <w:b/>
          <w:bCs/>
          <w:lang w:val="cs-CZ"/>
        </w:rPr>
        <w:t>UNI-T UT804</w:t>
      </w:r>
    </w:p>
    <w:p w14:paraId="26A5DE91" w14:textId="4D531FEA" w:rsidR="00B1676B" w:rsidRPr="00137062" w:rsidRDefault="00B1676B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137062">
        <w:rPr>
          <w:b/>
          <w:bCs/>
          <w:color w:val="auto"/>
          <w:szCs w:val="20"/>
          <w:lang w:val="cs-CZ" w:eastAsia="cs-CZ"/>
        </w:rPr>
        <w:t xml:space="preserve">Přesnost </w:t>
      </w:r>
      <w:r w:rsidRPr="00137062">
        <w:rPr>
          <w:lang w:val="cs-CZ"/>
        </w:rPr>
        <w:t>měřicího napětí</w:t>
      </w:r>
      <w:r w:rsidR="000D6595" w:rsidRPr="00137062">
        <w:rPr>
          <w:lang w:val="cs-CZ"/>
        </w:rPr>
        <w:t xml:space="preserve"> 4V/40V/400V</w:t>
      </w:r>
      <w:r w:rsidR="000D6595" w:rsidRPr="00137062">
        <w:rPr>
          <w:rFonts w:cs="Arial"/>
          <w:color w:val="auto"/>
          <w:szCs w:val="20"/>
          <w:lang w:val="cs-CZ"/>
        </w:rPr>
        <w:t>±(0.025%+5)</w:t>
      </w:r>
    </w:p>
    <w:p w14:paraId="478E5303" w14:textId="4D734F5D" w:rsidR="000D1166" w:rsidRPr="00137062" w:rsidRDefault="00B1676B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137062">
        <w:rPr>
          <w:b/>
          <w:bCs/>
          <w:color w:val="auto"/>
          <w:szCs w:val="20"/>
          <w:lang w:val="cs-CZ" w:eastAsia="cs-CZ"/>
        </w:rPr>
        <w:t xml:space="preserve">Přesnost </w:t>
      </w:r>
      <w:r w:rsidRPr="00137062">
        <w:rPr>
          <w:lang w:val="cs-CZ"/>
        </w:rPr>
        <w:t>měřicího proudu</w:t>
      </w:r>
      <w:r w:rsidR="000D6595" w:rsidRPr="00137062">
        <w:rPr>
          <w:lang w:val="cs-CZ"/>
        </w:rPr>
        <w:t xml:space="preserve"> 400µA/4000µA/40mA/400</w:t>
      </w:r>
      <w:r w:rsidR="00B23600" w:rsidRPr="00137062">
        <w:rPr>
          <w:lang w:val="cs-CZ"/>
        </w:rPr>
        <w:t>mA/10A</w:t>
      </w:r>
      <w:r w:rsidR="00B23600" w:rsidRPr="00137062">
        <w:rPr>
          <w:rFonts w:cs="Arial"/>
          <w:color w:val="auto"/>
          <w:szCs w:val="20"/>
          <w:lang w:val="cs-CZ"/>
        </w:rPr>
        <w:t>±(0.1%+15)</w:t>
      </w:r>
    </w:p>
    <w:p w14:paraId="084293C7" w14:textId="69B12C69" w:rsidR="000D6595" w:rsidRPr="00137062" w:rsidRDefault="000D6595" w:rsidP="00405A41">
      <w:pPr>
        <w:pStyle w:val="MDPI31text"/>
        <w:numPr>
          <w:ilvl w:val="0"/>
          <w:numId w:val="6"/>
        </w:numPr>
        <w:rPr>
          <w:rFonts w:cs="Arial"/>
          <w:color w:val="auto"/>
          <w:szCs w:val="20"/>
          <w:lang w:val="cs-CZ"/>
        </w:rPr>
      </w:pPr>
      <w:r w:rsidRPr="00137062">
        <w:rPr>
          <w:b/>
          <w:bCs/>
          <w:color w:val="auto"/>
          <w:szCs w:val="20"/>
          <w:lang w:val="cs-CZ" w:eastAsia="cs-CZ"/>
        </w:rPr>
        <w:t xml:space="preserve">Přesnost </w:t>
      </w:r>
      <w:r w:rsidRPr="00137062">
        <w:rPr>
          <w:lang w:val="cs-CZ"/>
        </w:rPr>
        <w:t xml:space="preserve">měřicího odporu </w:t>
      </w:r>
      <w:r w:rsidR="00B23600" w:rsidRPr="00137062">
        <w:rPr>
          <w:lang w:val="cs-CZ"/>
        </w:rPr>
        <w:t>400</w:t>
      </w:r>
      <w:r w:rsidR="00B23600" w:rsidRPr="00137062">
        <w:rPr>
          <w:rFonts w:cs="Arial"/>
          <w:color w:val="auto"/>
          <w:szCs w:val="20"/>
          <w:lang w:val="cs-CZ"/>
        </w:rPr>
        <w:t>Ω/4kΩ/40kΩ/</w:t>
      </w:r>
      <w:r w:rsidR="000D1166" w:rsidRPr="00137062">
        <w:rPr>
          <w:rFonts w:cs="Arial"/>
          <w:color w:val="auto"/>
          <w:szCs w:val="20"/>
          <w:lang w:val="cs-CZ"/>
        </w:rPr>
        <w:t>400kΩ/4MΩ/40MΩ±(0.3%+40)</w:t>
      </w:r>
    </w:p>
    <w:p w14:paraId="35E12B2B" w14:textId="3CE805FE" w:rsidR="00582D71" w:rsidRPr="00137062" w:rsidRDefault="00EC4AF1" w:rsidP="00405A41">
      <w:pPr>
        <w:pStyle w:val="MDPI31text"/>
        <w:numPr>
          <w:ilvl w:val="0"/>
          <w:numId w:val="5"/>
        </w:numPr>
        <w:rPr>
          <w:lang w:val="cs-CZ"/>
        </w:rPr>
      </w:pPr>
      <w:r w:rsidRPr="00137062">
        <w:rPr>
          <w:lang w:val="cs-CZ"/>
        </w:rPr>
        <w:t>Napáj</w:t>
      </w:r>
      <w:r w:rsidR="008149D9" w:rsidRPr="00137062">
        <w:rPr>
          <w:lang w:val="cs-CZ"/>
        </w:rPr>
        <w:t>e</w:t>
      </w:r>
      <w:r w:rsidRPr="00137062">
        <w:rPr>
          <w:lang w:val="cs-CZ"/>
        </w:rPr>
        <w:t xml:space="preserve">cí </w:t>
      </w:r>
      <w:r w:rsidR="00DE6CB8" w:rsidRPr="00137062">
        <w:rPr>
          <w:lang w:val="cs-CZ"/>
        </w:rPr>
        <w:t xml:space="preserve">zdroj </w:t>
      </w:r>
      <w:r w:rsidR="00DE6CB8" w:rsidRPr="00137062">
        <w:rPr>
          <w:b/>
          <w:bCs/>
          <w:lang w:val="cs-CZ"/>
        </w:rPr>
        <w:t>Diametral</w:t>
      </w:r>
      <w:r w:rsidR="00BC4C62" w:rsidRPr="00137062">
        <w:rPr>
          <w:b/>
          <w:bCs/>
          <w:lang w:val="cs-CZ"/>
        </w:rPr>
        <w:t xml:space="preserve"> </w:t>
      </w:r>
      <w:r w:rsidR="009B4221" w:rsidRPr="00137062">
        <w:rPr>
          <w:b/>
          <w:bCs/>
          <w:lang w:val="cs-CZ"/>
        </w:rPr>
        <w:t>P230R51D</w:t>
      </w:r>
    </w:p>
    <w:p w14:paraId="393B4DF7" w14:textId="385AB53B" w:rsidR="00582D71" w:rsidRPr="00137062" w:rsidRDefault="00582D71" w:rsidP="00405A41">
      <w:pPr>
        <w:pStyle w:val="MDPI31text"/>
        <w:numPr>
          <w:ilvl w:val="0"/>
          <w:numId w:val="6"/>
        </w:numPr>
        <w:rPr>
          <w:b/>
          <w:bCs/>
          <w:lang w:val="cs-CZ"/>
        </w:rPr>
      </w:pPr>
      <w:r w:rsidRPr="00137062">
        <w:rPr>
          <w:b/>
          <w:bCs/>
          <w:lang w:val="cs-CZ"/>
        </w:rPr>
        <w:t xml:space="preserve">Napětí regulovatelný </w:t>
      </w:r>
      <w:r w:rsidRPr="00137062">
        <w:rPr>
          <w:lang w:val="cs-CZ"/>
        </w:rPr>
        <w:t xml:space="preserve">– </w:t>
      </w:r>
      <w:r w:rsidR="00E758AD" w:rsidRPr="00137062">
        <w:rPr>
          <w:lang w:val="cs-CZ"/>
        </w:rPr>
        <w:t>2 x 0 ÷ 30 V</w:t>
      </w:r>
      <w:r w:rsidR="00E579F3" w:rsidRPr="00137062">
        <w:rPr>
          <w:lang w:val="cs-CZ"/>
        </w:rPr>
        <w:t xml:space="preserve"> </w:t>
      </w:r>
      <w:r w:rsidR="00E579F3" w:rsidRPr="00137062">
        <w:rPr>
          <w:rFonts w:cs="Arial"/>
          <w:color w:val="auto"/>
          <w:szCs w:val="20"/>
          <w:lang w:val="cs-CZ"/>
        </w:rPr>
        <w:t>± (</w:t>
      </w:r>
      <w:r w:rsidR="00E579F3" w:rsidRPr="00137062">
        <w:rPr>
          <w:lang w:val="cs-CZ"/>
        </w:rPr>
        <w:t>0,05%)</w:t>
      </w:r>
    </w:p>
    <w:p w14:paraId="00CF11B2" w14:textId="3E593E19" w:rsidR="00F03AC5" w:rsidRPr="00137062" w:rsidRDefault="00582D71" w:rsidP="00405A41">
      <w:pPr>
        <w:pStyle w:val="MDPI31text"/>
        <w:numPr>
          <w:ilvl w:val="0"/>
          <w:numId w:val="6"/>
        </w:numPr>
        <w:rPr>
          <w:b/>
          <w:bCs/>
          <w:lang w:val="cs-CZ"/>
        </w:rPr>
      </w:pPr>
      <w:r w:rsidRPr="00137062">
        <w:rPr>
          <w:b/>
          <w:bCs/>
          <w:lang w:val="cs-CZ"/>
        </w:rPr>
        <w:t xml:space="preserve">Proud regulovatelný </w:t>
      </w:r>
      <w:r w:rsidRPr="00137062">
        <w:rPr>
          <w:lang w:val="cs-CZ"/>
        </w:rPr>
        <w:t xml:space="preserve">– </w:t>
      </w:r>
      <w:r w:rsidR="00DE284C" w:rsidRPr="00137062">
        <w:rPr>
          <w:lang w:val="cs-CZ"/>
        </w:rPr>
        <w:t>2 x 0,1 ÷ 4,0 A</w:t>
      </w:r>
      <w:r w:rsidR="00E579F3" w:rsidRPr="00137062">
        <w:rPr>
          <w:lang w:val="cs-CZ"/>
        </w:rPr>
        <w:t xml:space="preserve"> </w:t>
      </w:r>
      <w:r w:rsidR="00E579F3" w:rsidRPr="00137062">
        <w:rPr>
          <w:rFonts w:cs="Arial"/>
          <w:color w:val="auto"/>
          <w:szCs w:val="20"/>
          <w:lang w:val="cs-CZ"/>
        </w:rPr>
        <w:t>±</w:t>
      </w:r>
      <w:r w:rsidR="00E579F3" w:rsidRPr="00137062">
        <w:rPr>
          <w:lang w:val="cs-CZ"/>
        </w:rPr>
        <w:t xml:space="preserve"> (0,05%)</w:t>
      </w:r>
    </w:p>
    <w:p w14:paraId="520B9CF8" w14:textId="77777777" w:rsidR="00F03AC5" w:rsidRPr="00137062" w:rsidRDefault="00F03AC5" w:rsidP="00405A41">
      <w:pPr>
        <w:pStyle w:val="MDPI31text"/>
        <w:numPr>
          <w:ilvl w:val="0"/>
          <w:numId w:val="5"/>
        </w:numPr>
        <w:rPr>
          <w:lang w:val="cs-CZ"/>
        </w:rPr>
      </w:pPr>
      <w:r w:rsidRPr="00137062">
        <w:rPr>
          <w:lang w:val="cs-CZ"/>
        </w:rPr>
        <w:t xml:space="preserve">Pasivní součástky: Rezistory a Kondenzátory </w:t>
      </w:r>
    </w:p>
    <w:p w14:paraId="2291B3FB" w14:textId="77777777" w:rsidR="00F03AC5" w:rsidRPr="00137062" w:rsidRDefault="00F03AC5" w:rsidP="00405A41">
      <w:pPr>
        <w:pStyle w:val="MDPI31text"/>
        <w:numPr>
          <w:ilvl w:val="0"/>
          <w:numId w:val="6"/>
        </w:numPr>
        <w:rPr>
          <w:b/>
          <w:bCs/>
          <w:lang w:val="cs-CZ"/>
        </w:rPr>
      </w:pPr>
      <w:r w:rsidRPr="00137062">
        <w:rPr>
          <w:rFonts w:cs="Noto Sans"/>
          <w:b/>
          <w:bCs/>
          <w:color w:val="auto"/>
          <w:bdr w:val="none" w:sz="0" w:space="0" w:color="auto" w:frame="1"/>
          <w:lang w:val="cs-CZ"/>
        </w:rPr>
        <w:t>Pojmenovaní rezistorů</w:t>
      </w:r>
      <w:r w:rsidRPr="00137062">
        <w:rPr>
          <w:rFonts w:cs="Noto Sans"/>
          <w:color w:val="auto"/>
          <w:bdr w:val="none" w:sz="0" w:space="0" w:color="auto" w:frame="1"/>
          <w:lang w:val="cs-CZ"/>
        </w:rPr>
        <w:t>: R1 = 1k</w:t>
      </w:r>
      <w:r w:rsidRPr="00137062">
        <w:rPr>
          <w:rFonts w:cs="Arial"/>
          <w:color w:val="auto"/>
          <w:szCs w:val="20"/>
          <w:lang w:val="cs-CZ"/>
        </w:rPr>
        <w:t>Ω, R2 = 10kΩ</w:t>
      </w:r>
    </w:p>
    <w:p w14:paraId="7FBEB3FB" w14:textId="0C75907B" w:rsidR="00F03AC5" w:rsidRPr="00137062" w:rsidRDefault="00F03AC5" w:rsidP="00405A41">
      <w:pPr>
        <w:pStyle w:val="MDPI31text"/>
        <w:numPr>
          <w:ilvl w:val="0"/>
          <w:numId w:val="6"/>
        </w:numPr>
        <w:rPr>
          <w:b/>
          <w:bCs/>
          <w:lang w:val="cs-CZ"/>
        </w:rPr>
      </w:pPr>
      <w:r w:rsidRPr="00137062">
        <w:rPr>
          <w:rFonts w:cs="Noto Sans"/>
          <w:b/>
          <w:bCs/>
          <w:color w:val="auto"/>
          <w:bdr w:val="none" w:sz="0" w:space="0" w:color="auto" w:frame="1"/>
          <w:lang w:val="cs-CZ"/>
        </w:rPr>
        <w:t>Pojmenovaní kondenzátory</w:t>
      </w:r>
      <w:r w:rsidRPr="00137062">
        <w:rPr>
          <w:rFonts w:cs="Noto Sans"/>
          <w:color w:val="auto"/>
          <w:bdr w:val="none" w:sz="0" w:space="0" w:color="auto" w:frame="1"/>
          <w:lang w:val="cs-CZ"/>
        </w:rPr>
        <w:t>: C1 = 10nF</w:t>
      </w:r>
      <w:r w:rsidRPr="00137062">
        <w:rPr>
          <w:rFonts w:cs="Arial"/>
          <w:color w:val="auto"/>
          <w:szCs w:val="20"/>
          <w:lang w:val="cs-CZ"/>
        </w:rPr>
        <w:t>, C2 = 1nF</w:t>
      </w:r>
    </w:p>
    <w:p w14:paraId="0EB0A195" w14:textId="0333AEA2" w:rsidR="00582D71" w:rsidRPr="00137062" w:rsidRDefault="00DA271B" w:rsidP="00405A41">
      <w:pPr>
        <w:pStyle w:val="MDPI31text"/>
        <w:numPr>
          <w:ilvl w:val="0"/>
          <w:numId w:val="5"/>
        </w:numPr>
        <w:rPr>
          <w:lang w:val="cs-CZ"/>
        </w:rPr>
      </w:pPr>
      <w:r w:rsidRPr="00137062">
        <w:rPr>
          <w:lang w:val="cs-CZ"/>
        </w:rPr>
        <w:t>Nepájivé pole</w:t>
      </w:r>
      <w:r w:rsidR="0002376B" w:rsidRPr="00137062">
        <w:rPr>
          <w:lang w:val="cs-CZ"/>
        </w:rPr>
        <w:t xml:space="preserve"> (Breadboard)</w:t>
      </w:r>
    </w:p>
    <w:p w14:paraId="2C3CCAB6" w14:textId="11985C29" w:rsidR="005A14F1" w:rsidRPr="00137062" w:rsidRDefault="002F4DAA" w:rsidP="007B0ED9">
      <w:pPr>
        <w:pStyle w:val="MDPI21heading1"/>
        <w:ind w:left="864"/>
        <w:rPr>
          <w:sz w:val="24"/>
          <w:szCs w:val="28"/>
          <w:lang w:val="cs-CZ" w:eastAsia="zh-CN"/>
        </w:rPr>
      </w:pPr>
      <w:r w:rsidRPr="00137062">
        <w:rPr>
          <w:sz w:val="24"/>
          <w:szCs w:val="28"/>
          <w:lang w:val="cs-CZ" w:eastAsia="zh-CN"/>
        </w:rPr>
        <w:t xml:space="preserve">3. </w:t>
      </w:r>
      <w:r w:rsidR="00F115FD" w:rsidRPr="00137062">
        <w:rPr>
          <w:sz w:val="24"/>
          <w:szCs w:val="28"/>
          <w:lang w:val="cs-CZ" w:eastAsia="zh-CN"/>
        </w:rPr>
        <w:t>Měření</w:t>
      </w:r>
      <w:r w:rsidR="00F97058" w:rsidRPr="00137062">
        <w:rPr>
          <w:sz w:val="24"/>
          <w:szCs w:val="28"/>
          <w:lang w:val="cs-CZ" w:eastAsia="zh-CN"/>
        </w:rPr>
        <w:t xml:space="preserve"> a zpracování výsledků</w:t>
      </w:r>
    </w:p>
    <w:p w14:paraId="1121C6C9" w14:textId="07138130" w:rsidR="000D62EE" w:rsidRDefault="00A3079D" w:rsidP="00AE5228">
      <w:pPr>
        <w:pStyle w:val="MDPI31text"/>
        <w:ind w:left="1020" w:firstLine="0"/>
        <w:jc w:val="left"/>
        <w:rPr>
          <w:lang w:val="cs-CZ"/>
        </w:rPr>
      </w:pPr>
      <w:r w:rsidRPr="00137062">
        <w:rPr>
          <w:lang w:val="cs-CZ"/>
        </w:rPr>
        <w:t>Pro m</w:t>
      </w:r>
      <w:r w:rsidR="007E3956" w:rsidRPr="00137062">
        <w:rPr>
          <w:lang w:val="cs-CZ"/>
        </w:rPr>
        <w:t xml:space="preserve">ěření </w:t>
      </w:r>
      <w:r w:rsidR="00CA0B1F">
        <w:rPr>
          <w:lang w:val="cs-CZ"/>
        </w:rPr>
        <w:t>byla zvolena dvojíce</w:t>
      </w:r>
      <w:r w:rsidR="00772430">
        <w:rPr>
          <w:lang w:val="cs-CZ"/>
        </w:rPr>
        <w:t xml:space="preserve"> z jednoho </w:t>
      </w:r>
      <w:r w:rsidR="000C18B3">
        <w:rPr>
          <w:lang w:val="cs-CZ"/>
        </w:rPr>
        <w:t>kondenzátoru</w:t>
      </w:r>
      <w:r w:rsidR="00772430">
        <w:rPr>
          <w:lang w:val="cs-CZ"/>
        </w:rPr>
        <w:t xml:space="preserve"> a jednoho rezistoru,</w:t>
      </w:r>
      <w:r w:rsidR="006D7E08">
        <w:rPr>
          <w:lang w:val="cs-CZ"/>
        </w:rPr>
        <w:t xml:space="preserve"> pomocí těchto </w:t>
      </w:r>
      <w:r w:rsidR="000C18B3">
        <w:rPr>
          <w:lang w:val="cs-CZ"/>
        </w:rPr>
        <w:t>součástek</w:t>
      </w:r>
      <w:r w:rsidR="006D7E08">
        <w:rPr>
          <w:lang w:val="cs-CZ"/>
        </w:rPr>
        <w:t xml:space="preserve"> jsme složili dva RC filtry, první RC filtr slouží </w:t>
      </w:r>
      <w:r w:rsidR="005E4CA1">
        <w:rPr>
          <w:lang w:val="cs-CZ"/>
        </w:rPr>
        <w:t xml:space="preserve">jako </w:t>
      </w:r>
      <w:r w:rsidR="00A25409">
        <w:rPr>
          <w:lang w:val="cs-CZ"/>
        </w:rPr>
        <w:t xml:space="preserve">derivátor </w:t>
      </w:r>
      <w:r w:rsidR="00CA5FE6">
        <w:rPr>
          <w:lang w:val="cs-CZ"/>
        </w:rPr>
        <w:t>(horní propust)</w:t>
      </w:r>
      <w:r w:rsidR="0080444E">
        <w:rPr>
          <w:lang w:val="cs-CZ"/>
        </w:rPr>
        <w:t xml:space="preserve">, druhy jako </w:t>
      </w:r>
      <w:r w:rsidR="005F2C5D">
        <w:rPr>
          <w:lang w:val="cs-CZ"/>
        </w:rPr>
        <w:t>integrátor (</w:t>
      </w:r>
      <w:r w:rsidR="00FE1294">
        <w:rPr>
          <w:lang w:val="cs-CZ"/>
        </w:rPr>
        <w:t>dolní propust</w:t>
      </w:r>
      <w:r w:rsidR="005F2C5D">
        <w:rPr>
          <w:lang w:val="cs-CZ"/>
        </w:rPr>
        <w:t>)</w:t>
      </w:r>
      <w:r w:rsidR="00743D3C">
        <w:t xml:space="preserve">. </w:t>
      </w:r>
      <w:r w:rsidR="001E4AE4">
        <w:rPr>
          <w:lang w:val="cs-CZ"/>
        </w:rPr>
        <w:t>Pro měření je potřeba vy</w:t>
      </w:r>
      <w:r w:rsidR="007E3956" w:rsidRPr="00137062">
        <w:rPr>
          <w:lang w:val="cs-CZ"/>
        </w:rPr>
        <w:t xml:space="preserve">počítat </w:t>
      </w:r>
      <w:r w:rsidR="00B26FA8" w:rsidRPr="00137062">
        <w:rPr>
          <w:lang w:val="cs-CZ"/>
        </w:rPr>
        <w:t xml:space="preserve">a kritickou frekvenci </w:t>
      </w:r>
      <w:r w:rsidR="00B26FA8" w:rsidRPr="00137062">
        <w:rPr>
          <w:b/>
          <w:bCs/>
          <w:lang w:val="cs-CZ"/>
        </w:rPr>
        <w:t>fk</w:t>
      </w:r>
      <w:r w:rsidR="00BA2915">
        <w:rPr>
          <w:b/>
          <w:bCs/>
          <w:lang w:val="cs-CZ"/>
        </w:rPr>
        <w:t xml:space="preserve"> </w:t>
      </w:r>
      <w:r w:rsidR="00BA2915" w:rsidRPr="00BA2915">
        <w:rPr>
          <w:lang w:val="cs-CZ"/>
        </w:rPr>
        <w:t>a</w:t>
      </w:r>
      <w:r w:rsidR="00BA2915">
        <w:rPr>
          <w:b/>
          <w:bCs/>
          <w:lang w:val="cs-CZ"/>
        </w:rPr>
        <w:t xml:space="preserve"> </w:t>
      </w:r>
      <w:r w:rsidR="00BA2915" w:rsidRPr="00137062">
        <w:rPr>
          <w:lang w:val="cs-CZ"/>
        </w:rPr>
        <w:t xml:space="preserve">časovou konstantu </w:t>
      </w:r>
      <w:r w:rsidR="00BA2915" w:rsidRPr="00137062">
        <w:rPr>
          <w:b/>
          <w:bCs/>
          <w:lang w:val="cs-CZ"/>
        </w:rPr>
        <w:t>τ</w:t>
      </w:r>
      <w:r w:rsidR="001F4A69">
        <w:rPr>
          <w:lang w:val="cs-CZ"/>
        </w:rPr>
        <w:t>,</w:t>
      </w:r>
      <w:r w:rsidR="007D6797">
        <w:rPr>
          <w:lang w:val="cs-CZ"/>
        </w:rPr>
        <w:t xml:space="preserve"> </w:t>
      </w:r>
      <w:r w:rsidR="00094E70">
        <w:rPr>
          <w:lang w:val="cs-CZ"/>
        </w:rPr>
        <w:t>obě</w:t>
      </w:r>
      <w:r w:rsidR="007D6797">
        <w:rPr>
          <w:lang w:val="cs-CZ"/>
        </w:rPr>
        <w:t xml:space="preserve"> hodnoty vypočítáme pomocí</w:t>
      </w:r>
      <w:r w:rsidR="001440CA">
        <w:rPr>
          <w:lang w:val="cs-CZ"/>
        </w:rPr>
        <w:t xml:space="preserve"> rovnice v obrazcích </w:t>
      </w:r>
      <w:r w:rsidR="001440CA" w:rsidRPr="00774444">
        <w:rPr>
          <w:b/>
          <w:bCs/>
          <w:lang w:val="cs-CZ"/>
        </w:rPr>
        <w:t xml:space="preserve">č.1 </w:t>
      </w:r>
      <w:r w:rsidR="001440CA">
        <w:rPr>
          <w:lang w:val="cs-CZ"/>
        </w:rPr>
        <w:t xml:space="preserve">a </w:t>
      </w:r>
      <w:r w:rsidR="008C3C1E" w:rsidRPr="00774444">
        <w:rPr>
          <w:b/>
          <w:bCs/>
          <w:lang w:val="cs-CZ"/>
        </w:rPr>
        <w:t>č.2.</w:t>
      </w:r>
      <w:r w:rsidR="008C3C1E">
        <w:rPr>
          <w:lang w:val="cs-CZ"/>
        </w:rPr>
        <w:t xml:space="preserve"> </w:t>
      </w:r>
      <w:r w:rsidR="00774444">
        <w:rPr>
          <w:lang w:val="cs-CZ"/>
        </w:rPr>
        <w:t>Výsledky</w:t>
      </w:r>
      <w:r w:rsidR="00094E70">
        <w:rPr>
          <w:lang w:val="cs-CZ"/>
        </w:rPr>
        <w:t xml:space="preserve"> </w:t>
      </w:r>
      <w:r w:rsidR="00774444">
        <w:rPr>
          <w:lang w:val="cs-CZ"/>
        </w:rPr>
        <w:t xml:space="preserve">pro dolní a horní propust </w:t>
      </w:r>
      <w:r w:rsidR="00094E70">
        <w:rPr>
          <w:lang w:val="cs-CZ"/>
        </w:rPr>
        <w:t xml:space="preserve">jsou </w:t>
      </w:r>
      <w:r w:rsidR="00774444">
        <w:rPr>
          <w:lang w:val="cs-CZ"/>
        </w:rPr>
        <w:t>zaznamenaný</w:t>
      </w:r>
      <w:r w:rsidR="000C0C39">
        <w:rPr>
          <w:lang w:val="cs-CZ"/>
        </w:rPr>
        <w:t xml:space="preserve"> v</w:t>
      </w:r>
      <w:r w:rsidR="00E144DA">
        <w:rPr>
          <w:lang w:val="cs-CZ"/>
        </w:rPr>
        <w:t xml:space="preserve"> tabulkách </w:t>
      </w:r>
      <w:r w:rsidR="00E144DA" w:rsidRPr="00774444">
        <w:rPr>
          <w:b/>
          <w:bCs/>
          <w:lang w:val="cs-CZ"/>
        </w:rPr>
        <w:t>č.1</w:t>
      </w:r>
      <w:r w:rsidR="00E144DA">
        <w:rPr>
          <w:lang w:val="cs-CZ"/>
        </w:rPr>
        <w:t xml:space="preserve"> a </w:t>
      </w:r>
      <w:r w:rsidR="00E144DA" w:rsidRPr="00774444">
        <w:rPr>
          <w:b/>
          <w:bCs/>
          <w:lang w:val="cs-CZ"/>
        </w:rPr>
        <w:t>č.2</w:t>
      </w:r>
      <w:r w:rsidR="00774444" w:rsidRPr="00774444">
        <w:rPr>
          <w:lang w:val="cs-CZ"/>
        </w:rPr>
        <w:t>.</w:t>
      </w:r>
      <w:r w:rsidR="00774444">
        <w:rPr>
          <w:lang w:val="cs-CZ"/>
        </w:rPr>
        <w:t xml:space="preserve"> </w:t>
      </w:r>
    </w:p>
    <w:p w14:paraId="27E83493" w14:textId="614D7B35" w:rsidR="00581FCB" w:rsidRPr="00581FCB" w:rsidRDefault="00427D6C" w:rsidP="00581FCB">
      <w:pPr>
        <w:pStyle w:val="MDPI31text"/>
        <w:ind w:left="0" w:firstLine="0"/>
        <w:jc w:val="left"/>
        <w:rPr>
          <w:lang w:val="cs-CZ"/>
        </w:rPr>
      </w:pPr>
      <w:r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14A88B" wp14:editId="70F57805">
                <wp:simplePos x="0" y="0"/>
                <wp:positionH relativeFrom="column">
                  <wp:posOffset>3879850</wp:posOffset>
                </wp:positionH>
                <wp:positionV relativeFrom="paragraph">
                  <wp:posOffset>588791</wp:posOffset>
                </wp:positionV>
                <wp:extent cx="2266950" cy="711200"/>
                <wp:effectExtent l="0" t="0" r="0" b="0"/>
                <wp:wrapNone/>
                <wp:docPr id="1675492084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6AA9F99" w14:textId="43EE926E" w:rsidR="000D41E6" w:rsidRPr="006C598A" w:rsidRDefault="000D41E6" w:rsidP="000D41E6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Obrázek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č.</w:t>
                            </w:r>
                            <w:r w:rsidR="00A5714E">
                              <w:rPr>
                                <w:b/>
                                <w:bCs/>
                              </w:rPr>
                              <w:t>2</w:t>
                            </w:r>
                            <w:r>
                              <w:t xml:space="preserve"> – rovnice pro vypočítaní</w:t>
                            </w:r>
                            <w:r w:rsidR="00820A8D">
                              <w:t xml:space="preserve"> </w:t>
                            </w:r>
                            <w:r w:rsidR="00CB3C3D">
                              <w:t xml:space="preserve">časove konstanty </w:t>
                            </w:r>
                            <w:r w:rsidR="00CB3C3D" w:rsidRPr="00137062">
                              <w:rPr>
                                <w:b/>
                                <w:bCs/>
                              </w:rPr>
                              <w:t>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4A88B" id="Textové pole 1" o:spid="_x0000_s1033" type="#_x0000_t202" style="position:absolute;margin-left:305.5pt;margin-top:46.35pt;width:178.5pt;height:5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" fillcolor="white [3201]" stroked="f" strokeweight=".5pt">
                <v:textbox>
                  <w:txbxContent>
                    <w:p w14:paraId="36AA9F99" w14:textId="43EE926E" w:rsidR="000D41E6" w:rsidRPr="006C598A" w:rsidRDefault="000D41E6" w:rsidP="000D41E6">
                      <w:pPr>
                        <w:rPr>
                          <w:b/>
                          <w:bCs/>
                        </w:rPr>
                      </w:pPr>
                      <w:r>
                        <w:t xml:space="preserve">Obrázek </w:t>
                      </w:r>
                      <w:r w:rsidRPr="006C598A">
                        <w:rPr>
                          <w:b/>
                          <w:bCs/>
                        </w:rPr>
                        <w:t>č.</w:t>
                      </w:r>
                      <w:r w:rsidR="00A5714E">
                        <w:rPr>
                          <w:b/>
                          <w:bCs/>
                        </w:rPr>
                        <w:t>2</w:t>
                      </w:r>
                      <w:r>
                        <w:t xml:space="preserve"> – rovnice pro vypočítaní</w:t>
                      </w:r>
                      <w:r w:rsidR="00820A8D">
                        <w:t xml:space="preserve"> </w:t>
                      </w:r>
                      <w:r w:rsidR="00CB3C3D">
                        <w:t xml:space="preserve">časove konstanty </w:t>
                      </w:r>
                      <w:r w:rsidR="00CB3C3D" w:rsidRPr="00137062">
                        <w:rPr>
                          <w:b/>
                          <w:bCs/>
                        </w:rPr>
                        <w:t>τ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napToGrid/>
          <w:lang w:val="cs-CZ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FDCD786" wp14:editId="3B160778">
                <wp:simplePos x="0" y="0"/>
                <wp:positionH relativeFrom="column">
                  <wp:posOffset>609209</wp:posOffset>
                </wp:positionH>
                <wp:positionV relativeFrom="paragraph">
                  <wp:posOffset>643890</wp:posOffset>
                </wp:positionV>
                <wp:extent cx="2266950" cy="711200"/>
                <wp:effectExtent l="0" t="0" r="0" b="0"/>
                <wp:wrapNone/>
                <wp:docPr id="900529209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695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9A387BF" w14:textId="644E86C9" w:rsidR="00F53FA2" w:rsidRPr="006C598A" w:rsidRDefault="006C598A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>Obrázek</w:t>
                            </w:r>
                            <w:r w:rsidR="00F53FA2">
                              <w:t xml:space="preserve"> </w:t>
                            </w:r>
                            <w:r w:rsidR="00F53FA2" w:rsidRPr="006C598A">
                              <w:rPr>
                                <w:b/>
                                <w:bCs/>
                              </w:rPr>
                              <w:t>č.1</w:t>
                            </w:r>
                            <w:r w:rsidR="00F53FA2">
                              <w:t xml:space="preserve"> – rovnice </w:t>
                            </w:r>
                            <w:r>
                              <w:t xml:space="preserve">pro vypočítaní kritické frekvence </w:t>
                            </w:r>
                            <w:r w:rsidRPr="006C598A">
                              <w:rPr>
                                <w:b/>
                                <w:bCs/>
                              </w:rPr>
                              <w:t>fk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CD786" id="_x0000_s1034" type="#_x0000_t202" style="position:absolute;margin-left:47.95pt;margin-top:50.7pt;width:178.5pt;height:5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" fillcolor="white [3201]" stroked="f" strokeweight=".5pt">
                <v:textbox>
                  <w:txbxContent>
                    <w:p w14:paraId="39A387BF" w14:textId="644E86C9" w:rsidR="00F53FA2" w:rsidRPr="006C598A" w:rsidRDefault="006C598A">
                      <w:pPr>
                        <w:rPr>
                          <w:b/>
                          <w:bCs/>
                        </w:rPr>
                      </w:pPr>
                      <w:r>
                        <w:t>Obrázek</w:t>
                      </w:r>
                      <w:r w:rsidR="00F53FA2">
                        <w:t xml:space="preserve"> </w:t>
                      </w:r>
                      <w:r w:rsidR="00F53FA2" w:rsidRPr="006C598A">
                        <w:rPr>
                          <w:b/>
                          <w:bCs/>
                        </w:rPr>
                        <w:t>č.1</w:t>
                      </w:r>
                      <w:r w:rsidR="00F53FA2">
                        <w:t xml:space="preserve"> – rovnice </w:t>
                      </w:r>
                      <w:r>
                        <w:t xml:space="preserve">pro vypočítaní kritické frekvence </w:t>
                      </w:r>
                      <w:r w:rsidRPr="006C598A">
                        <w:rPr>
                          <w:b/>
                          <w:bCs/>
                        </w:rPr>
                        <w:t>fk</w:t>
                      </w:r>
                    </w:p>
                  </w:txbxContent>
                </v:textbox>
              </v:shape>
            </w:pict>
          </mc:Fallback>
        </mc:AlternateContent>
      </w:r>
    </w:p>
    <w:p w14:paraId="6D7936D0" w14:textId="6CF5B907" w:rsidR="00581FCB" w:rsidRDefault="00DF332E" w:rsidP="00D72772">
      <w:pPr>
        <w:spacing w:line="240" w:lineRule="auto"/>
        <w:ind w:left="1530"/>
        <w:jc w:val="left"/>
        <w:rPr>
          <w:rFonts w:cs="Noto Sans"/>
          <w:sz w:val="36"/>
          <w:szCs w:val="36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napToGrid w:val="0"/>
                <w:sz w:val="36"/>
                <w:szCs w:val="36"/>
                <w:lang w:val="en-US" w:eastAsia="de-DE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f</m:t>
            </m:r>
          </m:e>
          <m:sub>
            <m:r>
              <w:rPr>
                <w:rFonts w:ascii="Cambria Math" w:eastAsia="Times New Roman" w:hAnsi="Cambria Math"/>
                <w:snapToGrid w:val="0"/>
                <w:sz w:val="36"/>
                <w:szCs w:val="36"/>
                <w:lang w:val="en-US" w:eastAsia="de-DE"/>
              </w:rPr>
              <m:t>k</m:t>
            </m:r>
          </m:sub>
        </m:sSub>
        <m:r>
          <w:rPr>
            <w:rFonts w:ascii="Cambria Math" w:eastAsia="Times New Roman" w:hAnsi="Cambria Math"/>
            <w:snapToGrid w:val="0"/>
            <w:sz w:val="36"/>
            <w:szCs w:val="36"/>
            <w:lang w:val="en-US" w:eastAsia="de-DE"/>
          </w:rPr>
          <m:t>=</m:t>
        </m:r>
        <m:f>
          <m:fPr>
            <m:ctrlPr>
              <w:rPr>
                <w:rFonts w:ascii="Cambria Math" w:eastAsia="Times New Roman" w:hAnsi="Cambria Math"/>
                <w:i/>
                <w:snapToGrid w:val="0"/>
                <w:sz w:val="36"/>
                <w:szCs w:val="36"/>
                <w:lang w:val="en-US" w:eastAsia="de-DE"/>
              </w:rPr>
            </m:ctrlPr>
          </m:fPr>
          <m:num>
            <m:r>
              <w:rPr>
                <w:rFonts w:ascii="Cambria Math" w:eastAsia="Times New Roman" w:hAnsi="Cambria Math"/>
                <w:snapToGrid w:val="0"/>
                <w:sz w:val="36"/>
                <w:szCs w:val="36"/>
                <w:lang w:val="en-US" w:eastAsia="de-DE"/>
              </w:rPr>
              <m:t>1</m:t>
            </m:r>
          </m:num>
          <m:den>
            <m:r>
              <w:rPr>
                <w:rFonts w:ascii="Cambria Math" w:hAnsi="Cambria Math"/>
                <w:sz w:val="36"/>
                <w:szCs w:val="36"/>
              </w:rPr>
              <m:t>2πRC</m:t>
            </m:r>
          </m:den>
        </m:f>
        <m:r>
          <w:rPr>
            <w:rFonts w:ascii="Cambria Math" w:hAnsi="Cambria Math"/>
            <w:sz w:val="36"/>
            <w:szCs w:val="36"/>
          </w:rPr>
          <m:t>[Hz]</m:t>
        </m:r>
      </m:oMath>
      <w:r w:rsidR="00581FCB">
        <w:rPr>
          <w:rFonts w:cs="Noto Sans"/>
          <w:sz w:val="36"/>
          <w:szCs w:val="36"/>
        </w:rPr>
        <w:t xml:space="preserve">                 </w:t>
      </w:r>
      <m:oMath>
        <m:r>
          <w:rPr>
            <w:rFonts w:ascii="Cambria Math" w:hAnsi="Cambria Math" w:cs="Noto Sans"/>
            <w:sz w:val="36"/>
            <w:szCs w:val="36"/>
          </w:rPr>
          <m:t>τ=RC [s]</m:t>
        </m:r>
      </m:oMath>
      <w:r w:rsidR="00581FCB">
        <w:rPr>
          <w:rFonts w:cs="Noto Sans"/>
          <w:sz w:val="36"/>
          <w:szCs w:val="36"/>
        </w:rPr>
        <w:t xml:space="preserve">    </w:t>
      </w:r>
      <w:r w:rsidR="006D7B07" w:rsidRPr="006D7B07">
        <w:rPr>
          <w:rFonts w:ascii="Cambria Math" w:hAnsi="Cambria Math" w:cs="Noto Sans"/>
          <w:i/>
          <w:sz w:val="36"/>
          <w:szCs w:val="36"/>
        </w:rPr>
        <w:br/>
      </w:r>
      <w:r w:rsidR="00581FCB">
        <w:rPr>
          <w:rFonts w:cs="Noto Sans"/>
          <w:sz w:val="36"/>
          <w:szCs w:val="36"/>
        </w:rPr>
        <w:t xml:space="preserve">  </w:t>
      </w:r>
    </w:p>
    <w:p w14:paraId="40FDB444" w14:textId="77777777" w:rsidR="00581FCB" w:rsidRDefault="00581FCB" w:rsidP="00581FCB">
      <w:pPr>
        <w:spacing w:line="240" w:lineRule="auto"/>
        <w:jc w:val="left"/>
        <w:rPr>
          <w:rFonts w:cs="Noto Sans"/>
          <w:sz w:val="36"/>
          <w:szCs w:val="36"/>
        </w:rPr>
      </w:pPr>
    </w:p>
    <w:p w14:paraId="5B092B82" w14:textId="2232743E" w:rsidR="00A513F4" w:rsidRPr="00137062" w:rsidRDefault="003529F4" w:rsidP="00581FCB">
      <w:pPr>
        <w:spacing w:line="240" w:lineRule="auto"/>
        <w:jc w:val="left"/>
        <w:rPr>
          <w:rFonts w:cs="Noto Sans"/>
          <w:color w:val="auto"/>
          <w:bdr w:val="none" w:sz="0" w:space="0" w:color="auto" w:frame="1"/>
        </w:rPr>
      </w:pPr>
      <w:r w:rsidRPr="00137062">
        <w:rPr>
          <w:rFonts w:cs="Noto Sans"/>
          <w:color w:val="auto"/>
          <w:bdr w:val="none" w:sz="0" w:space="0" w:color="auto" w:frame="1"/>
        </w:rPr>
        <w:br w:type="page"/>
      </w:r>
      <w:r w:rsidR="006D7B07" w:rsidRPr="00DF332E">
        <w:rPr>
          <w:rFonts w:ascii="Cambria Math" w:eastAsia="Times New Roman" w:hAnsi="Cambria Math"/>
          <w:i/>
          <w:snapToGrid w:val="0"/>
          <w:sz w:val="36"/>
          <w:szCs w:val="36"/>
          <w:lang w:val="en-US" w:eastAsia="de-DE"/>
        </w:rPr>
        <w:lastRenderedPageBreak/>
        <w:t xml:space="preserve"> </w:t>
      </w:r>
      <w:r w:rsidR="00DF332E" w:rsidRPr="00DF332E">
        <w:rPr>
          <w:rFonts w:ascii="Cambria Math" w:eastAsia="Times New Roman" w:hAnsi="Cambria Math"/>
          <w:i/>
          <w:snapToGrid w:val="0"/>
          <w:sz w:val="36"/>
          <w:szCs w:val="36"/>
          <w:lang w:val="en-US" w:eastAsia="de-DE"/>
        </w:rPr>
        <w:br/>
      </w:r>
    </w:p>
    <w:p w14:paraId="228803D3" w14:textId="66CED06B" w:rsidR="00A42D1A" w:rsidRPr="00137062" w:rsidRDefault="00C13AA0" w:rsidP="008B0FDB">
      <w:pPr>
        <w:pStyle w:val="MDPI31text"/>
        <w:ind w:left="510"/>
        <w:jc w:val="left"/>
        <w:rPr>
          <w:b/>
          <w:bCs/>
          <w:sz w:val="24"/>
          <w:szCs w:val="28"/>
          <w:lang w:val="cs-CZ"/>
        </w:rPr>
      </w:pPr>
      <w:r w:rsidRPr="00137062">
        <w:rPr>
          <w:b/>
          <w:bCs/>
          <w:sz w:val="24"/>
          <w:szCs w:val="28"/>
          <w:lang w:val="cs-CZ"/>
        </w:rPr>
        <w:t>4. Výsledky měření</w:t>
      </w:r>
    </w:p>
    <w:p w14:paraId="59AA3597" w14:textId="77777777" w:rsidR="00E22487" w:rsidRPr="00137062" w:rsidRDefault="00E22487" w:rsidP="00C13AA0">
      <w:pPr>
        <w:pStyle w:val="MDPI31text"/>
        <w:ind w:left="504"/>
        <w:jc w:val="left"/>
        <w:rPr>
          <w:b/>
          <w:sz w:val="24"/>
          <w:szCs w:val="28"/>
          <w:lang w:val="cs-CZ"/>
        </w:rPr>
      </w:pPr>
    </w:p>
    <w:p w14:paraId="096CA72E" w14:textId="66CBC12E" w:rsidR="00131C03" w:rsidRPr="00137062" w:rsidRDefault="00B93AA1" w:rsidP="00E22487">
      <w:pPr>
        <w:pStyle w:val="MDPI31text"/>
        <w:ind w:left="929" w:firstLine="0"/>
        <w:rPr>
          <w:b/>
          <w:bCs/>
          <w:lang w:val="cs-CZ"/>
        </w:rPr>
      </w:pPr>
      <w:r w:rsidRPr="00137062">
        <w:rPr>
          <w:lang w:val="cs-CZ"/>
        </w:rPr>
        <w:t>Změřene hodnoty</w:t>
      </w:r>
      <w:r w:rsidR="00131D2C" w:rsidRPr="00137062">
        <w:rPr>
          <w:lang w:val="cs-CZ"/>
        </w:rPr>
        <w:t xml:space="preserve"> pro </w:t>
      </w:r>
      <w:r w:rsidR="00390AD2" w:rsidRPr="00137062">
        <w:rPr>
          <w:lang w:val="cs-CZ"/>
        </w:rPr>
        <w:t xml:space="preserve">resistor </w:t>
      </w:r>
      <w:r w:rsidR="00D03B7B" w:rsidRPr="00137062">
        <w:rPr>
          <w:b/>
          <w:bCs/>
          <w:lang w:val="cs-CZ"/>
        </w:rPr>
        <w:t>R1</w:t>
      </w:r>
      <w:r w:rsidR="00D03B7B" w:rsidRPr="00137062">
        <w:rPr>
          <w:lang w:val="cs-CZ"/>
        </w:rPr>
        <w:t xml:space="preserve">, </w:t>
      </w:r>
      <w:r w:rsidR="00D03B7B" w:rsidRPr="00137062">
        <w:rPr>
          <w:b/>
          <w:bCs/>
          <w:lang w:val="cs-CZ"/>
        </w:rPr>
        <w:t>R2</w:t>
      </w:r>
      <w:r w:rsidR="00D03B7B" w:rsidRPr="00137062">
        <w:rPr>
          <w:lang w:val="cs-CZ"/>
        </w:rPr>
        <w:t xml:space="preserve">, a </w:t>
      </w:r>
      <w:r w:rsidR="00D03B7B" w:rsidRPr="00137062">
        <w:rPr>
          <w:b/>
          <w:bCs/>
          <w:lang w:val="cs-CZ"/>
        </w:rPr>
        <w:t>R3</w:t>
      </w:r>
      <w:r w:rsidR="00D03B7B" w:rsidRPr="00137062">
        <w:rPr>
          <w:lang w:val="cs-CZ"/>
        </w:rPr>
        <w:t xml:space="preserve"> jsou </w:t>
      </w:r>
      <w:r w:rsidRPr="00137062">
        <w:rPr>
          <w:lang w:val="cs-CZ"/>
        </w:rPr>
        <w:t>uveden</w:t>
      </w:r>
      <w:r w:rsidR="00131D2C" w:rsidRPr="00137062">
        <w:rPr>
          <w:lang w:val="cs-CZ"/>
        </w:rPr>
        <w:t xml:space="preserve">e v tabulce </w:t>
      </w:r>
      <w:r w:rsidR="00131D2C" w:rsidRPr="00137062">
        <w:rPr>
          <w:b/>
          <w:bCs/>
          <w:lang w:val="cs-CZ"/>
        </w:rPr>
        <w:t>č</w:t>
      </w:r>
      <w:r w:rsidR="00D03B7B" w:rsidRPr="00137062">
        <w:rPr>
          <w:b/>
          <w:bCs/>
          <w:lang w:val="cs-CZ"/>
        </w:rPr>
        <w:t>.1</w:t>
      </w:r>
      <w:r w:rsidR="00D03B7B" w:rsidRPr="00137062">
        <w:rPr>
          <w:lang w:val="cs-CZ"/>
        </w:rPr>
        <w:t xml:space="preserve">, </w:t>
      </w:r>
      <w:r w:rsidR="00D03B7B" w:rsidRPr="00137062">
        <w:rPr>
          <w:b/>
          <w:bCs/>
          <w:lang w:val="cs-CZ"/>
        </w:rPr>
        <w:t xml:space="preserve">č.2 </w:t>
      </w:r>
      <w:r w:rsidR="00D03B7B" w:rsidRPr="00137062">
        <w:rPr>
          <w:lang w:val="cs-CZ"/>
        </w:rPr>
        <w:t xml:space="preserve">a </w:t>
      </w:r>
      <w:r w:rsidR="00D03B7B" w:rsidRPr="00137062">
        <w:rPr>
          <w:b/>
          <w:bCs/>
          <w:lang w:val="cs-CZ"/>
        </w:rPr>
        <w:t>č.3</w:t>
      </w:r>
    </w:p>
    <w:p w14:paraId="059FC89B" w14:textId="77777777" w:rsidR="00E22487" w:rsidRPr="00137062" w:rsidRDefault="00E22487" w:rsidP="00E22487">
      <w:pPr>
        <w:pStyle w:val="MDPI31text"/>
        <w:ind w:left="510" w:firstLine="0"/>
        <w:jc w:val="left"/>
        <w:rPr>
          <w:lang w:val="cs-CZ"/>
        </w:rPr>
      </w:pPr>
    </w:p>
    <w:p w14:paraId="1A01AFFC" w14:textId="77777777" w:rsidR="00A30C5B" w:rsidRPr="00137062" w:rsidRDefault="00A30C5B" w:rsidP="00E22487">
      <w:pPr>
        <w:pStyle w:val="MDPI31text"/>
        <w:ind w:left="510" w:firstLine="0"/>
        <w:jc w:val="left"/>
        <w:rPr>
          <w:lang w:val="cs-CZ"/>
        </w:rPr>
      </w:pPr>
    </w:p>
    <w:p w14:paraId="7A7994AF" w14:textId="50E53E9C" w:rsidR="00E22487" w:rsidRPr="00137062" w:rsidRDefault="00A367D6" w:rsidP="00E90FEE">
      <w:pPr>
        <w:pStyle w:val="MDPI31text"/>
        <w:ind w:left="510" w:firstLine="0"/>
        <w:jc w:val="left"/>
        <w:rPr>
          <w:b/>
          <w:bCs/>
          <w:lang w:val="cs-CZ"/>
        </w:rPr>
      </w:pPr>
      <w:r w:rsidRPr="00137062">
        <w:rPr>
          <w:lang w:val="cs-CZ"/>
        </w:rPr>
        <w:t xml:space="preserve">Tabulka </w:t>
      </w:r>
      <w:r w:rsidRPr="00137062">
        <w:rPr>
          <w:b/>
          <w:bCs/>
          <w:lang w:val="cs-CZ"/>
        </w:rPr>
        <w:t>č.1</w:t>
      </w:r>
      <w:r w:rsidRPr="00137062">
        <w:rPr>
          <w:lang w:val="cs-CZ"/>
        </w:rPr>
        <w:t xml:space="preserve"> pro rezistor </w:t>
      </w:r>
      <w:r w:rsidR="00742AEC" w:rsidRPr="00137062">
        <w:rPr>
          <w:b/>
          <w:bCs/>
          <w:lang w:val="cs-CZ"/>
        </w:rPr>
        <w:t>R1</w:t>
      </w:r>
      <w:r w:rsidR="00742AEC" w:rsidRPr="00137062">
        <w:rPr>
          <w:lang w:val="cs-CZ"/>
        </w:rPr>
        <w:t xml:space="preserve"> (100Ω)</w:t>
      </w:r>
      <w:r w:rsidR="00CD7D2F" w:rsidRPr="00137062">
        <w:rPr>
          <w:lang w:val="cs-CZ"/>
        </w:rPr>
        <w:t>, skutečný odpor</w:t>
      </w:r>
      <w:r w:rsidR="000E303D" w:rsidRPr="00137062">
        <w:rPr>
          <w:lang w:val="cs-CZ"/>
        </w:rPr>
        <w:t xml:space="preserve"> - </w:t>
      </w:r>
      <w:r w:rsidR="000E303D" w:rsidRPr="00137062">
        <w:rPr>
          <w:b/>
          <w:bCs/>
          <w:lang w:val="cs-CZ"/>
        </w:rPr>
        <w:t>97Ω</w:t>
      </w:r>
    </w:p>
    <w:p w14:paraId="531A6B61" w14:textId="77777777" w:rsidR="00A30C5B" w:rsidRPr="00137062" w:rsidRDefault="00A30C5B" w:rsidP="00E90FEE">
      <w:pPr>
        <w:pStyle w:val="MDPI31text"/>
        <w:ind w:left="510" w:firstLine="0"/>
        <w:jc w:val="left"/>
        <w:rPr>
          <w:lang w:val="cs-CZ"/>
        </w:rPr>
      </w:pPr>
    </w:p>
    <w:tbl>
      <w:tblPr>
        <w:tblStyle w:val="Mkatabulky"/>
        <w:tblW w:w="0" w:type="auto"/>
        <w:tblInd w:w="504" w:type="dxa"/>
        <w:tblLook w:val="04A0" w:firstRow="1" w:lastRow="0" w:firstColumn="1" w:lastColumn="0" w:noHBand="0" w:noVBand="1"/>
      </w:tblPr>
      <w:tblGrid>
        <w:gridCol w:w="4970"/>
        <w:gridCol w:w="4982"/>
      </w:tblGrid>
      <w:tr w:rsidR="000C5F15" w:rsidRPr="00137062" w14:paraId="4FA1A651" w14:textId="77777777" w:rsidTr="000C5F15">
        <w:tc>
          <w:tcPr>
            <w:tcW w:w="5228" w:type="dxa"/>
          </w:tcPr>
          <w:p w14:paraId="31D06CDB" w14:textId="7FADD715" w:rsidR="000C5F15" w:rsidRPr="00137062" w:rsidRDefault="00FB0CEF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 xml:space="preserve">Napětí </w:t>
            </w:r>
            <w:r w:rsidR="0099746A" w:rsidRPr="00137062">
              <w:rPr>
                <w:lang w:val="cs-CZ"/>
              </w:rPr>
              <w:t>[V]</w:t>
            </w:r>
          </w:p>
        </w:tc>
        <w:tc>
          <w:tcPr>
            <w:tcW w:w="5228" w:type="dxa"/>
          </w:tcPr>
          <w:p w14:paraId="23ECD485" w14:textId="687A03C6" w:rsidR="000C5F15" w:rsidRPr="00137062" w:rsidRDefault="00FB0CEF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 xml:space="preserve">Proud </w:t>
            </w:r>
            <w:r w:rsidR="0099746A" w:rsidRPr="00137062">
              <w:rPr>
                <w:lang w:val="cs-CZ"/>
              </w:rPr>
              <w:t>[</w:t>
            </w:r>
            <w:r w:rsidRPr="00137062">
              <w:rPr>
                <w:lang w:val="cs-CZ"/>
              </w:rPr>
              <w:t>m</w:t>
            </w:r>
            <w:r w:rsidR="0099746A" w:rsidRPr="00137062">
              <w:rPr>
                <w:lang w:val="cs-CZ"/>
              </w:rPr>
              <w:t>A]</w:t>
            </w:r>
          </w:p>
        </w:tc>
      </w:tr>
      <w:tr w:rsidR="000C5F15" w:rsidRPr="00137062" w14:paraId="6F4341FB" w14:textId="77777777" w:rsidTr="000C5F15">
        <w:tc>
          <w:tcPr>
            <w:tcW w:w="5228" w:type="dxa"/>
          </w:tcPr>
          <w:p w14:paraId="07764D84" w14:textId="63461506" w:rsidR="000C5F15" w:rsidRPr="00137062" w:rsidRDefault="00A41744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1,97</w:t>
            </w:r>
          </w:p>
        </w:tc>
        <w:tc>
          <w:tcPr>
            <w:tcW w:w="5228" w:type="dxa"/>
          </w:tcPr>
          <w:p w14:paraId="60887D7E" w14:textId="53FD944D" w:rsidR="000C5F15" w:rsidRPr="00137062" w:rsidRDefault="002D5B69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19,25</w:t>
            </w:r>
          </w:p>
        </w:tc>
      </w:tr>
      <w:tr w:rsidR="000C5F15" w:rsidRPr="00137062" w14:paraId="0D5F29E6" w14:textId="77777777" w:rsidTr="000C5F15">
        <w:tc>
          <w:tcPr>
            <w:tcW w:w="5228" w:type="dxa"/>
          </w:tcPr>
          <w:p w14:paraId="02473A04" w14:textId="2BCC950F" w:rsidR="000C5F15" w:rsidRPr="00137062" w:rsidRDefault="00260987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2,49</w:t>
            </w:r>
          </w:p>
        </w:tc>
        <w:tc>
          <w:tcPr>
            <w:tcW w:w="5228" w:type="dxa"/>
          </w:tcPr>
          <w:p w14:paraId="01895A70" w14:textId="50099E59" w:rsidR="000C5F15" w:rsidRPr="00137062" w:rsidRDefault="00911B9E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23,81</w:t>
            </w:r>
          </w:p>
        </w:tc>
      </w:tr>
      <w:tr w:rsidR="000C5F15" w:rsidRPr="00137062" w14:paraId="738D9E85" w14:textId="77777777" w:rsidTr="000C5F15">
        <w:tc>
          <w:tcPr>
            <w:tcW w:w="5228" w:type="dxa"/>
          </w:tcPr>
          <w:p w14:paraId="16D7114D" w14:textId="5CC35822" w:rsidR="000C5F15" w:rsidRPr="00137062" w:rsidRDefault="00E67479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3,01</w:t>
            </w:r>
          </w:p>
        </w:tc>
        <w:tc>
          <w:tcPr>
            <w:tcW w:w="5228" w:type="dxa"/>
          </w:tcPr>
          <w:p w14:paraId="53BF78E4" w14:textId="7211DEE1" w:rsidR="000C5F15" w:rsidRPr="00137062" w:rsidRDefault="005F0D7C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28,65</w:t>
            </w:r>
          </w:p>
        </w:tc>
      </w:tr>
      <w:tr w:rsidR="000C5F15" w:rsidRPr="00137062" w14:paraId="2C7A3E6F" w14:textId="77777777" w:rsidTr="000C5F15">
        <w:tc>
          <w:tcPr>
            <w:tcW w:w="5228" w:type="dxa"/>
          </w:tcPr>
          <w:p w14:paraId="1B07429D" w14:textId="26005B81" w:rsidR="000C5F15" w:rsidRPr="00137062" w:rsidRDefault="00E67479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3,51</w:t>
            </w:r>
          </w:p>
        </w:tc>
        <w:tc>
          <w:tcPr>
            <w:tcW w:w="5228" w:type="dxa"/>
          </w:tcPr>
          <w:p w14:paraId="009342E7" w14:textId="35729FF1" w:rsidR="000C5F15" w:rsidRPr="00137062" w:rsidRDefault="005F0D7C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33,11</w:t>
            </w:r>
          </w:p>
        </w:tc>
      </w:tr>
      <w:tr w:rsidR="004F354D" w:rsidRPr="00137062" w14:paraId="4DB3660E" w14:textId="77777777" w:rsidTr="000C5F15">
        <w:tc>
          <w:tcPr>
            <w:tcW w:w="5228" w:type="dxa"/>
          </w:tcPr>
          <w:p w14:paraId="2CD34A89" w14:textId="02198C04" w:rsidR="004F354D" w:rsidRPr="00137062" w:rsidRDefault="00E67479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4,03</w:t>
            </w:r>
          </w:p>
        </w:tc>
        <w:tc>
          <w:tcPr>
            <w:tcW w:w="5228" w:type="dxa"/>
          </w:tcPr>
          <w:p w14:paraId="40DF32FA" w14:textId="1D57E0ED" w:rsidR="004F354D" w:rsidRPr="00137062" w:rsidRDefault="005F0D7C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37,82</w:t>
            </w:r>
          </w:p>
        </w:tc>
      </w:tr>
      <w:tr w:rsidR="004F354D" w:rsidRPr="00137062" w14:paraId="792993F8" w14:textId="77777777" w:rsidTr="000C5F15">
        <w:tc>
          <w:tcPr>
            <w:tcW w:w="5228" w:type="dxa"/>
          </w:tcPr>
          <w:p w14:paraId="0CD3814B" w14:textId="47142331" w:rsidR="004F354D" w:rsidRPr="00137062" w:rsidRDefault="00E67479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4,48</w:t>
            </w:r>
          </w:p>
        </w:tc>
        <w:tc>
          <w:tcPr>
            <w:tcW w:w="5228" w:type="dxa"/>
          </w:tcPr>
          <w:p w14:paraId="2913D6F1" w14:textId="0C1C8602" w:rsidR="004F354D" w:rsidRPr="00137062" w:rsidRDefault="005F0D7C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42,84</w:t>
            </w:r>
          </w:p>
        </w:tc>
      </w:tr>
      <w:tr w:rsidR="004F354D" w:rsidRPr="00137062" w14:paraId="3603820D" w14:textId="77777777" w:rsidTr="000C5F15">
        <w:tc>
          <w:tcPr>
            <w:tcW w:w="5228" w:type="dxa"/>
          </w:tcPr>
          <w:p w14:paraId="3C2C2C1F" w14:textId="4C24E696" w:rsidR="004F354D" w:rsidRPr="00137062" w:rsidRDefault="00E67479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4,98</w:t>
            </w:r>
          </w:p>
        </w:tc>
        <w:tc>
          <w:tcPr>
            <w:tcW w:w="5228" w:type="dxa"/>
          </w:tcPr>
          <w:p w14:paraId="05A56AEC" w14:textId="20A985A2" w:rsidR="004F354D" w:rsidRPr="00137062" w:rsidRDefault="005F0D7C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42,84</w:t>
            </w:r>
          </w:p>
        </w:tc>
      </w:tr>
      <w:tr w:rsidR="004F354D" w:rsidRPr="00137062" w14:paraId="00010C6D" w14:textId="77777777" w:rsidTr="000C5F15">
        <w:tc>
          <w:tcPr>
            <w:tcW w:w="5228" w:type="dxa"/>
          </w:tcPr>
          <w:p w14:paraId="197F8D39" w14:textId="0F3C4146" w:rsidR="004F354D" w:rsidRPr="00137062" w:rsidRDefault="00274D71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5,48</w:t>
            </w:r>
          </w:p>
        </w:tc>
        <w:tc>
          <w:tcPr>
            <w:tcW w:w="5228" w:type="dxa"/>
          </w:tcPr>
          <w:p w14:paraId="4D599049" w14:textId="51411CF9" w:rsidR="004F354D" w:rsidRPr="00137062" w:rsidRDefault="00D52452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52,71</w:t>
            </w:r>
          </w:p>
        </w:tc>
      </w:tr>
      <w:tr w:rsidR="004F354D" w:rsidRPr="00137062" w14:paraId="0ADDB53A" w14:textId="77777777" w:rsidTr="000C5F15">
        <w:tc>
          <w:tcPr>
            <w:tcW w:w="5228" w:type="dxa"/>
          </w:tcPr>
          <w:p w14:paraId="572C678B" w14:textId="1928AC33" w:rsidR="004F354D" w:rsidRPr="00137062" w:rsidRDefault="00274D71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5,97</w:t>
            </w:r>
          </w:p>
        </w:tc>
        <w:tc>
          <w:tcPr>
            <w:tcW w:w="5228" w:type="dxa"/>
          </w:tcPr>
          <w:p w14:paraId="5D8D2552" w14:textId="621102FF" w:rsidR="004F354D" w:rsidRPr="00137062" w:rsidRDefault="00D52452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57,33</w:t>
            </w:r>
          </w:p>
        </w:tc>
      </w:tr>
      <w:tr w:rsidR="00A41744" w:rsidRPr="00137062" w14:paraId="45018371" w14:textId="77777777" w:rsidTr="000C5F15">
        <w:tc>
          <w:tcPr>
            <w:tcW w:w="5228" w:type="dxa"/>
          </w:tcPr>
          <w:p w14:paraId="3E0E3FBA" w14:textId="73454E2E" w:rsidR="00A41744" w:rsidRPr="00137062" w:rsidRDefault="00274D71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6,5</w:t>
            </w:r>
            <w:r w:rsidR="00DA73CC" w:rsidRPr="00137062">
              <w:rPr>
                <w:lang w:val="cs-CZ"/>
              </w:rPr>
              <w:t>4</w:t>
            </w:r>
          </w:p>
        </w:tc>
        <w:tc>
          <w:tcPr>
            <w:tcW w:w="5228" w:type="dxa"/>
          </w:tcPr>
          <w:p w14:paraId="43AFA95F" w14:textId="329E77BD" w:rsidR="00A41744" w:rsidRPr="00137062" w:rsidRDefault="00D52452" w:rsidP="00FB0CEF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62,52</w:t>
            </w:r>
          </w:p>
        </w:tc>
      </w:tr>
    </w:tbl>
    <w:p w14:paraId="3DE76634" w14:textId="77777777" w:rsidR="00131C03" w:rsidRPr="00137062" w:rsidRDefault="00131C03" w:rsidP="00E90FEE">
      <w:pPr>
        <w:pStyle w:val="MDPI31text"/>
        <w:ind w:left="0" w:firstLine="0"/>
        <w:rPr>
          <w:lang w:val="cs-CZ"/>
        </w:rPr>
      </w:pPr>
    </w:p>
    <w:p w14:paraId="3597EE15" w14:textId="77777777" w:rsidR="00A30C5B" w:rsidRPr="00137062" w:rsidRDefault="00A30C5B" w:rsidP="00E90FEE">
      <w:pPr>
        <w:pStyle w:val="MDPI31text"/>
        <w:ind w:left="0" w:firstLine="0"/>
        <w:rPr>
          <w:lang w:val="cs-CZ"/>
        </w:rPr>
      </w:pPr>
    </w:p>
    <w:p w14:paraId="775E332B" w14:textId="403EA5AD" w:rsidR="000A0AC4" w:rsidRPr="00137062" w:rsidRDefault="000A0AC4" w:rsidP="00E90FEE">
      <w:pPr>
        <w:pStyle w:val="MDPI31text"/>
        <w:ind w:left="0"/>
        <w:jc w:val="left"/>
        <w:rPr>
          <w:b/>
          <w:bCs/>
          <w:lang w:val="cs-CZ"/>
        </w:rPr>
      </w:pPr>
      <w:r w:rsidRPr="00137062">
        <w:rPr>
          <w:lang w:val="cs-CZ"/>
        </w:rPr>
        <w:t xml:space="preserve">Tabulka </w:t>
      </w:r>
      <w:r w:rsidRPr="00137062">
        <w:rPr>
          <w:b/>
          <w:bCs/>
          <w:lang w:val="cs-CZ"/>
        </w:rPr>
        <w:t>č.2</w:t>
      </w:r>
      <w:r w:rsidRPr="00137062">
        <w:rPr>
          <w:lang w:val="cs-CZ"/>
        </w:rPr>
        <w:t xml:space="preserve"> pro rezistor </w:t>
      </w:r>
      <w:r w:rsidRPr="00137062">
        <w:rPr>
          <w:b/>
          <w:bCs/>
          <w:lang w:val="cs-CZ"/>
        </w:rPr>
        <w:t>R2</w:t>
      </w:r>
      <w:r w:rsidRPr="00137062">
        <w:rPr>
          <w:lang w:val="cs-CZ"/>
        </w:rPr>
        <w:t xml:space="preserve"> (220Ω)</w:t>
      </w:r>
      <w:r w:rsidR="000E303D" w:rsidRPr="00137062">
        <w:rPr>
          <w:lang w:val="cs-CZ"/>
        </w:rPr>
        <w:t xml:space="preserve">, skutečný odpor - </w:t>
      </w:r>
      <w:r w:rsidR="000E303D" w:rsidRPr="00137062">
        <w:rPr>
          <w:b/>
          <w:bCs/>
          <w:lang w:val="cs-CZ"/>
        </w:rPr>
        <w:t>220Ω</w:t>
      </w:r>
    </w:p>
    <w:p w14:paraId="2201A02C" w14:textId="77777777" w:rsidR="00A30C5B" w:rsidRPr="00137062" w:rsidRDefault="00A30C5B" w:rsidP="00E90FEE">
      <w:pPr>
        <w:pStyle w:val="MDPI31text"/>
        <w:ind w:left="0"/>
        <w:jc w:val="left"/>
        <w:rPr>
          <w:lang w:val="cs-CZ"/>
        </w:rPr>
      </w:pPr>
    </w:p>
    <w:tbl>
      <w:tblPr>
        <w:tblStyle w:val="Mkatabulky"/>
        <w:tblW w:w="0" w:type="auto"/>
        <w:tblInd w:w="504" w:type="dxa"/>
        <w:tblLook w:val="04A0" w:firstRow="1" w:lastRow="0" w:firstColumn="1" w:lastColumn="0" w:noHBand="0" w:noVBand="1"/>
      </w:tblPr>
      <w:tblGrid>
        <w:gridCol w:w="4970"/>
        <w:gridCol w:w="4982"/>
      </w:tblGrid>
      <w:tr w:rsidR="00625721" w:rsidRPr="00137062" w14:paraId="5E98E3F6" w14:textId="77777777" w:rsidTr="00BA4C8C">
        <w:tc>
          <w:tcPr>
            <w:tcW w:w="5228" w:type="dxa"/>
          </w:tcPr>
          <w:p w14:paraId="7626C0DA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Napětí [V]</w:t>
            </w:r>
          </w:p>
        </w:tc>
        <w:tc>
          <w:tcPr>
            <w:tcW w:w="5228" w:type="dxa"/>
          </w:tcPr>
          <w:p w14:paraId="47C152F9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Proud [mA]</w:t>
            </w:r>
          </w:p>
        </w:tc>
      </w:tr>
      <w:tr w:rsidR="00625721" w:rsidRPr="00137062" w14:paraId="49AD14E2" w14:textId="77777777" w:rsidTr="00BA4C8C">
        <w:tc>
          <w:tcPr>
            <w:tcW w:w="5228" w:type="dxa"/>
          </w:tcPr>
          <w:p w14:paraId="2A6E357A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1,97</w:t>
            </w:r>
          </w:p>
        </w:tc>
        <w:tc>
          <w:tcPr>
            <w:tcW w:w="5228" w:type="dxa"/>
          </w:tcPr>
          <w:p w14:paraId="61064C61" w14:textId="3AA29638" w:rsidR="00625721" w:rsidRPr="00137062" w:rsidRDefault="00F62D47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8,72</w:t>
            </w:r>
          </w:p>
        </w:tc>
      </w:tr>
      <w:tr w:rsidR="00625721" w:rsidRPr="00137062" w14:paraId="5B1101FF" w14:textId="77777777" w:rsidTr="00BA4C8C">
        <w:tc>
          <w:tcPr>
            <w:tcW w:w="5228" w:type="dxa"/>
          </w:tcPr>
          <w:p w14:paraId="1006EE4F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2,49</w:t>
            </w:r>
          </w:p>
        </w:tc>
        <w:tc>
          <w:tcPr>
            <w:tcW w:w="5228" w:type="dxa"/>
          </w:tcPr>
          <w:p w14:paraId="74F0F5C2" w14:textId="2FC05589" w:rsidR="00625721" w:rsidRPr="00137062" w:rsidRDefault="00584276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10,85</w:t>
            </w:r>
          </w:p>
        </w:tc>
      </w:tr>
      <w:tr w:rsidR="00625721" w:rsidRPr="00137062" w14:paraId="39390809" w14:textId="77777777" w:rsidTr="00BA4C8C">
        <w:tc>
          <w:tcPr>
            <w:tcW w:w="5228" w:type="dxa"/>
          </w:tcPr>
          <w:p w14:paraId="36866A7B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3,01</w:t>
            </w:r>
          </w:p>
        </w:tc>
        <w:tc>
          <w:tcPr>
            <w:tcW w:w="5228" w:type="dxa"/>
          </w:tcPr>
          <w:p w14:paraId="5DAFB82A" w14:textId="325C25ED" w:rsidR="00625721" w:rsidRPr="00137062" w:rsidRDefault="00584276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13,21</w:t>
            </w:r>
          </w:p>
        </w:tc>
      </w:tr>
      <w:tr w:rsidR="00625721" w:rsidRPr="00137062" w14:paraId="232672B2" w14:textId="77777777" w:rsidTr="00BA4C8C">
        <w:tc>
          <w:tcPr>
            <w:tcW w:w="5228" w:type="dxa"/>
          </w:tcPr>
          <w:p w14:paraId="5BF626DF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3,51</w:t>
            </w:r>
          </w:p>
        </w:tc>
        <w:tc>
          <w:tcPr>
            <w:tcW w:w="5228" w:type="dxa"/>
          </w:tcPr>
          <w:p w14:paraId="0D3E1E8B" w14:textId="2E113E56" w:rsidR="00625721" w:rsidRPr="00137062" w:rsidRDefault="00584276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15,42</w:t>
            </w:r>
          </w:p>
        </w:tc>
      </w:tr>
      <w:tr w:rsidR="00625721" w:rsidRPr="00137062" w14:paraId="2BDAA63D" w14:textId="77777777" w:rsidTr="00BA4C8C">
        <w:tc>
          <w:tcPr>
            <w:tcW w:w="5228" w:type="dxa"/>
          </w:tcPr>
          <w:p w14:paraId="150AD2FC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4,03</w:t>
            </w:r>
          </w:p>
        </w:tc>
        <w:tc>
          <w:tcPr>
            <w:tcW w:w="5228" w:type="dxa"/>
          </w:tcPr>
          <w:p w14:paraId="5B4CC97D" w14:textId="23CD4F79" w:rsidR="00625721" w:rsidRPr="00137062" w:rsidRDefault="00584276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17,74</w:t>
            </w:r>
          </w:p>
        </w:tc>
      </w:tr>
      <w:tr w:rsidR="00625721" w:rsidRPr="00137062" w14:paraId="2C665F5F" w14:textId="77777777" w:rsidTr="00BA4C8C">
        <w:tc>
          <w:tcPr>
            <w:tcW w:w="5228" w:type="dxa"/>
          </w:tcPr>
          <w:p w14:paraId="7E28463A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4,48</w:t>
            </w:r>
          </w:p>
        </w:tc>
        <w:tc>
          <w:tcPr>
            <w:tcW w:w="5228" w:type="dxa"/>
          </w:tcPr>
          <w:p w14:paraId="6A1B17A1" w14:textId="23FA388B" w:rsidR="00625721" w:rsidRPr="00137062" w:rsidRDefault="00584276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19,72</w:t>
            </w:r>
          </w:p>
        </w:tc>
      </w:tr>
      <w:tr w:rsidR="00625721" w:rsidRPr="00137062" w14:paraId="2504817D" w14:textId="77777777" w:rsidTr="00BA4C8C">
        <w:tc>
          <w:tcPr>
            <w:tcW w:w="5228" w:type="dxa"/>
          </w:tcPr>
          <w:p w14:paraId="6E6577DB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4,98</w:t>
            </w:r>
          </w:p>
        </w:tc>
        <w:tc>
          <w:tcPr>
            <w:tcW w:w="5228" w:type="dxa"/>
          </w:tcPr>
          <w:p w14:paraId="45B3FD2D" w14:textId="4BAD04B1" w:rsidR="00625721" w:rsidRPr="00137062" w:rsidRDefault="006B50E7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22,05</w:t>
            </w:r>
          </w:p>
        </w:tc>
      </w:tr>
      <w:tr w:rsidR="00625721" w:rsidRPr="00137062" w14:paraId="5BF28259" w14:textId="77777777" w:rsidTr="00BA4C8C">
        <w:tc>
          <w:tcPr>
            <w:tcW w:w="5228" w:type="dxa"/>
          </w:tcPr>
          <w:p w14:paraId="38E85F98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5,48</w:t>
            </w:r>
          </w:p>
        </w:tc>
        <w:tc>
          <w:tcPr>
            <w:tcW w:w="5228" w:type="dxa"/>
          </w:tcPr>
          <w:p w14:paraId="45A81320" w14:textId="7EF2B372" w:rsidR="00625721" w:rsidRPr="00137062" w:rsidRDefault="0013721B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24,53</w:t>
            </w:r>
          </w:p>
        </w:tc>
      </w:tr>
      <w:tr w:rsidR="00625721" w:rsidRPr="00137062" w14:paraId="3C7DA68D" w14:textId="77777777" w:rsidTr="00BA4C8C">
        <w:tc>
          <w:tcPr>
            <w:tcW w:w="5228" w:type="dxa"/>
          </w:tcPr>
          <w:p w14:paraId="017F745E" w14:textId="77777777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5,97</w:t>
            </w:r>
          </w:p>
        </w:tc>
        <w:tc>
          <w:tcPr>
            <w:tcW w:w="5228" w:type="dxa"/>
          </w:tcPr>
          <w:p w14:paraId="119FDA12" w14:textId="6A3AAB23" w:rsidR="00625721" w:rsidRPr="00137062" w:rsidRDefault="0064599D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26,52</w:t>
            </w:r>
          </w:p>
        </w:tc>
      </w:tr>
      <w:tr w:rsidR="00625721" w:rsidRPr="00137062" w14:paraId="3DBC294C" w14:textId="77777777" w:rsidTr="00BA4C8C">
        <w:tc>
          <w:tcPr>
            <w:tcW w:w="5228" w:type="dxa"/>
          </w:tcPr>
          <w:p w14:paraId="3B6B558A" w14:textId="3F8D5F6F" w:rsidR="00625721" w:rsidRPr="00137062" w:rsidRDefault="00625721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6,5</w:t>
            </w:r>
            <w:r w:rsidR="00DA73CC" w:rsidRPr="00137062">
              <w:rPr>
                <w:lang w:val="cs-CZ"/>
              </w:rPr>
              <w:t>4</w:t>
            </w:r>
          </w:p>
        </w:tc>
        <w:tc>
          <w:tcPr>
            <w:tcW w:w="5228" w:type="dxa"/>
          </w:tcPr>
          <w:p w14:paraId="1FBD56EB" w14:textId="4ED62EB3" w:rsidR="00625721" w:rsidRPr="00137062" w:rsidRDefault="0064599D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28,84</w:t>
            </w:r>
          </w:p>
        </w:tc>
      </w:tr>
    </w:tbl>
    <w:p w14:paraId="0F757EED" w14:textId="77777777" w:rsidR="00131C03" w:rsidRPr="00137062" w:rsidRDefault="00131C03" w:rsidP="00E90FEE">
      <w:pPr>
        <w:pStyle w:val="MDPI31text"/>
        <w:ind w:left="0" w:firstLine="0"/>
        <w:rPr>
          <w:lang w:val="cs-CZ"/>
        </w:rPr>
      </w:pPr>
    </w:p>
    <w:p w14:paraId="16446D0C" w14:textId="77777777" w:rsidR="00A30C5B" w:rsidRPr="00137062" w:rsidRDefault="00A30C5B" w:rsidP="00E90FEE">
      <w:pPr>
        <w:pStyle w:val="MDPI31text"/>
        <w:ind w:left="0" w:firstLine="0"/>
        <w:rPr>
          <w:lang w:val="cs-CZ"/>
        </w:rPr>
      </w:pPr>
    </w:p>
    <w:p w14:paraId="26383FFA" w14:textId="566AB76A" w:rsidR="00131C03" w:rsidRPr="00137062" w:rsidRDefault="00131C03" w:rsidP="00E90FEE">
      <w:pPr>
        <w:pStyle w:val="MDPI31text"/>
        <w:ind w:left="0"/>
        <w:jc w:val="left"/>
        <w:rPr>
          <w:b/>
          <w:bCs/>
          <w:lang w:val="cs-CZ"/>
        </w:rPr>
      </w:pPr>
      <w:r w:rsidRPr="00137062">
        <w:rPr>
          <w:lang w:val="cs-CZ"/>
        </w:rPr>
        <w:t xml:space="preserve">Tabulka </w:t>
      </w:r>
      <w:r w:rsidRPr="00137062">
        <w:rPr>
          <w:b/>
          <w:bCs/>
          <w:lang w:val="cs-CZ"/>
        </w:rPr>
        <w:t>č.2</w:t>
      </w:r>
      <w:r w:rsidRPr="00137062">
        <w:rPr>
          <w:lang w:val="cs-CZ"/>
        </w:rPr>
        <w:t xml:space="preserve"> pro rezistor </w:t>
      </w:r>
      <w:r w:rsidRPr="00137062">
        <w:rPr>
          <w:b/>
          <w:bCs/>
          <w:lang w:val="cs-CZ"/>
        </w:rPr>
        <w:t>R3</w:t>
      </w:r>
      <w:r w:rsidRPr="00137062">
        <w:rPr>
          <w:lang w:val="cs-CZ"/>
        </w:rPr>
        <w:t xml:space="preserve"> (470Ω)</w:t>
      </w:r>
      <w:r w:rsidR="000E303D" w:rsidRPr="00137062">
        <w:rPr>
          <w:lang w:val="cs-CZ"/>
        </w:rPr>
        <w:t xml:space="preserve">, skutečný odpor - </w:t>
      </w:r>
      <w:r w:rsidR="000E303D" w:rsidRPr="00137062">
        <w:rPr>
          <w:b/>
          <w:bCs/>
          <w:lang w:val="cs-CZ"/>
        </w:rPr>
        <w:t>468Ω</w:t>
      </w:r>
    </w:p>
    <w:p w14:paraId="6D1851E6" w14:textId="77777777" w:rsidR="00A30C5B" w:rsidRPr="00137062" w:rsidRDefault="00A30C5B" w:rsidP="00E90FEE">
      <w:pPr>
        <w:pStyle w:val="MDPI31text"/>
        <w:ind w:left="0"/>
        <w:jc w:val="left"/>
        <w:rPr>
          <w:b/>
          <w:bCs/>
          <w:lang w:val="cs-CZ"/>
        </w:rPr>
      </w:pPr>
    </w:p>
    <w:p w14:paraId="0F1F7905" w14:textId="77777777" w:rsidR="00A30C5B" w:rsidRPr="00137062" w:rsidRDefault="00A30C5B" w:rsidP="00E90FEE">
      <w:pPr>
        <w:pStyle w:val="MDPI31text"/>
        <w:ind w:left="0"/>
        <w:jc w:val="left"/>
        <w:rPr>
          <w:lang w:val="cs-CZ"/>
        </w:rPr>
      </w:pPr>
    </w:p>
    <w:tbl>
      <w:tblPr>
        <w:tblStyle w:val="Mkatabulky"/>
        <w:tblW w:w="0" w:type="auto"/>
        <w:tblInd w:w="504" w:type="dxa"/>
        <w:tblLook w:val="04A0" w:firstRow="1" w:lastRow="0" w:firstColumn="1" w:lastColumn="0" w:noHBand="0" w:noVBand="1"/>
      </w:tblPr>
      <w:tblGrid>
        <w:gridCol w:w="4970"/>
        <w:gridCol w:w="4982"/>
      </w:tblGrid>
      <w:tr w:rsidR="00131C03" w:rsidRPr="00137062" w14:paraId="6C9FB7B8" w14:textId="77777777" w:rsidTr="00BA4C8C">
        <w:tc>
          <w:tcPr>
            <w:tcW w:w="5228" w:type="dxa"/>
          </w:tcPr>
          <w:p w14:paraId="18920C2E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Napětí [V]</w:t>
            </w:r>
          </w:p>
        </w:tc>
        <w:tc>
          <w:tcPr>
            <w:tcW w:w="5228" w:type="dxa"/>
          </w:tcPr>
          <w:p w14:paraId="35E9FD1B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Proud [mA]</w:t>
            </w:r>
          </w:p>
        </w:tc>
      </w:tr>
      <w:tr w:rsidR="00131C03" w:rsidRPr="00137062" w14:paraId="785816CB" w14:textId="77777777" w:rsidTr="00BA4C8C">
        <w:tc>
          <w:tcPr>
            <w:tcW w:w="5228" w:type="dxa"/>
          </w:tcPr>
          <w:p w14:paraId="4657EF8D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1,97</w:t>
            </w:r>
          </w:p>
        </w:tc>
        <w:tc>
          <w:tcPr>
            <w:tcW w:w="5228" w:type="dxa"/>
          </w:tcPr>
          <w:p w14:paraId="368DC8AB" w14:textId="7B328C3D" w:rsidR="00131C03" w:rsidRPr="00137062" w:rsidRDefault="00CA3C24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4,24</w:t>
            </w:r>
          </w:p>
        </w:tc>
      </w:tr>
      <w:tr w:rsidR="00131C03" w:rsidRPr="00137062" w14:paraId="24C84711" w14:textId="77777777" w:rsidTr="00BA4C8C">
        <w:tc>
          <w:tcPr>
            <w:tcW w:w="5228" w:type="dxa"/>
          </w:tcPr>
          <w:p w14:paraId="666F5F4E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2,49</w:t>
            </w:r>
          </w:p>
        </w:tc>
        <w:tc>
          <w:tcPr>
            <w:tcW w:w="5228" w:type="dxa"/>
          </w:tcPr>
          <w:p w14:paraId="59A83363" w14:textId="0E686E36" w:rsidR="00131C03" w:rsidRPr="00137062" w:rsidRDefault="00A07C2E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5,26</w:t>
            </w:r>
          </w:p>
        </w:tc>
      </w:tr>
      <w:tr w:rsidR="00131C03" w:rsidRPr="00137062" w14:paraId="186139A0" w14:textId="77777777" w:rsidTr="00BA4C8C">
        <w:tc>
          <w:tcPr>
            <w:tcW w:w="5228" w:type="dxa"/>
          </w:tcPr>
          <w:p w14:paraId="325B1272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3,01</w:t>
            </w:r>
          </w:p>
        </w:tc>
        <w:tc>
          <w:tcPr>
            <w:tcW w:w="5228" w:type="dxa"/>
          </w:tcPr>
          <w:p w14:paraId="6ADF6CE3" w14:textId="33EFD16F" w:rsidR="00131C03" w:rsidRPr="00137062" w:rsidRDefault="00C661D7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6,36</w:t>
            </w:r>
          </w:p>
        </w:tc>
      </w:tr>
      <w:tr w:rsidR="00131C03" w:rsidRPr="00137062" w14:paraId="53CB0DC5" w14:textId="77777777" w:rsidTr="00BA4C8C">
        <w:tc>
          <w:tcPr>
            <w:tcW w:w="5228" w:type="dxa"/>
          </w:tcPr>
          <w:p w14:paraId="64EC7E06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3,51</w:t>
            </w:r>
          </w:p>
        </w:tc>
        <w:tc>
          <w:tcPr>
            <w:tcW w:w="5228" w:type="dxa"/>
          </w:tcPr>
          <w:p w14:paraId="5FAB9048" w14:textId="47B1CA0C" w:rsidR="00131C03" w:rsidRPr="00137062" w:rsidRDefault="00C661D7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7,46</w:t>
            </w:r>
          </w:p>
        </w:tc>
      </w:tr>
      <w:tr w:rsidR="00131C03" w:rsidRPr="00137062" w14:paraId="057BFD56" w14:textId="77777777" w:rsidTr="00BA4C8C">
        <w:tc>
          <w:tcPr>
            <w:tcW w:w="5228" w:type="dxa"/>
          </w:tcPr>
          <w:p w14:paraId="2FDC22D2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4,03</w:t>
            </w:r>
          </w:p>
        </w:tc>
        <w:tc>
          <w:tcPr>
            <w:tcW w:w="5228" w:type="dxa"/>
          </w:tcPr>
          <w:p w14:paraId="2B30AD7A" w14:textId="31DC278C" w:rsidR="00131C03" w:rsidRPr="00137062" w:rsidRDefault="00C661D7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8,45</w:t>
            </w:r>
          </w:p>
        </w:tc>
      </w:tr>
      <w:tr w:rsidR="00131C03" w:rsidRPr="00137062" w14:paraId="1C414149" w14:textId="77777777" w:rsidTr="00BA4C8C">
        <w:tc>
          <w:tcPr>
            <w:tcW w:w="5228" w:type="dxa"/>
          </w:tcPr>
          <w:p w14:paraId="00B281D2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4,48</w:t>
            </w:r>
          </w:p>
        </w:tc>
        <w:tc>
          <w:tcPr>
            <w:tcW w:w="5228" w:type="dxa"/>
          </w:tcPr>
          <w:p w14:paraId="5B2B03E5" w14:textId="0B14B0D9" w:rsidR="00131C03" w:rsidRPr="00137062" w:rsidRDefault="00C661D7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9,51</w:t>
            </w:r>
          </w:p>
        </w:tc>
      </w:tr>
      <w:tr w:rsidR="00131C03" w:rsidRPr="00137062" w14:paraId="72BBECFF" w14:textId="77777777" w:rsidTr="00BA4C8C">
        <w:tc>
          <w:tcPr>
            <w:tcW w:w="5228" w:type="dxa"/>
          </w:tcPr>
          <w:p w14:paraId="0E724B57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4,98</w:t>
            </w:r>
          </w:p>
        </w:tc>
        <w:tc>
          <w:tcPr>
            <w:tcW w:w="5228" w:type="dxa"/>
          </w:tcPr>
          <w:p w14:paraId="51C0F676" w14:textId="448710A3" w:rsidR="00131C03" w:rsidRPr="00137062" w:rsidRDefault="00C31DE0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10,63</w:t>
            </w:r>
          </w:p>
        </w:tc>
      </w:tr>
      <w:tr w:rsidR="00131C03" w:rsidRPr="00137062" w14:paraId="185535E9" w14:textId="77777777" w:rsidTr="00BA4C8C">
        <w:tc>
          <w:tcPr>
            <w:tcW w:w="5228" w:type="dxa"/>
          </w:tcPr>
          <w:p w14:paraId="2E7FF490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5,48</w:t>
            </w:r>
          </w:p>
        </w:tc>
        <w:tc>
          <w:tcPr>
            <w:tcW w:w="5228" w:type="dxa"/>
          </w:tcPr>
          <w:p w14:paraId="7DD610F3" w14:textId="2118C026" w:rsidR="00131C03" w:rsidRPr="00137062" w:rsidRDefault="00C31DE0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11,67</w:t>
            </w:r>
          </w:p>
        </w:tc>
      </w:tr>
      <w:tr w:rsidR="00131C03" w:rsidRPr="00137062" w14:paraId="70462F6A" w14:textId="77777777" w:rsidTr="00BA4C8C">
        <w:tc>
          <w:tcPr>
            <w:tcW w:w="5228" w:type="dxa"/>
          </w:tcPr>
          <w:p w14:paraId="1801FA66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5,97</w:t>
            </w:r>
          </w:p>
        </w:tc>
        <w:tc>
          <w:tcPr>
            <w:tcW w:w="5228" w:type="dxa"/>
          </w:tcPr>
          <w:p w14:paraId="1EEFCADC" w14:textId="383E87DF" w:rsidR="00131C03" w:rsidRPr="00137062" w:rsidRDefault="00C31DE0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12,72</w:t>
            </w:r>
          </w:p>
        </w:tc>
      </w:tr>
      <w:tr w:rsidR="00131C03" w:rsidRPr="00137062" w14:paraId="6E6B6AA5" w14:textId="77777777" w:rsidTr="00BA4C8C">
        <w:tc>
          <w:tcPr>
            <w:tcW w:w="5228" w:type="dxa"/>
          </w:tcPr>
          <w:p w14:paraId="4F95D903" w14:textId="77777777" w:rsidR="00131C03" w:rsidRPr="00137062" w:rsidRDefault="00131C03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lastRenderedPageBreak/>
              <w:t>6,54</w:t>
            </w:r>
          </w:p>
        </w:tc>
        <w:tc>
          <w:tcPr>
            <w:tcW w:w="5228" w:type="dxa"/>
          </w:tcPr>
          <w:p w14:paraId="42B32A52" w14:textId="557E4278" w:rsidR="00131C03" w:rsidRPr="00137062" w:rsidRDefault="00C31DE0" w:rsidP="00BA4C8C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13,85</w:t>
            </w:r>
          </w:p>
        </w:tc>
      </w:tr>
    </w:tbl>
    <w:p w14:paraId="24A41865" w14:textId="77777777" w:rsidR="00E90FEE" w:rsidRPr="00137062" w:rsidRDefault="00E90FEE" w:rsidP="00655328">
      <w:pPr>
        <w:spacing w:line="240" w:lineRule="auto"/>
        <w:ind w:left="510"/>
        <w:jc w:val="left"/>
      </w:pPr>
    </w:p>
    <w:p w14:paraId="6072F21C" w14:textId="705D8656" w:rsidR="00C73E7E" w:rsidRPr="00137062" w:rsidRDefault="00E90FEE" w:rsidP="00C73E7E">
      <w:pPr>
        <w:spacing w:line="240" w:lineRule="auto"/>
        <w:ind w:left="510"/>
        <w:jc w:val="left"/>
      </w:pPr>
      <w:r w:rsidRPr="00137062">
        <w:br w:type="page"/>
      </w:r>
      <w:r w:rsidR="00C73E7E" w:rsidRPr="00137062">
        <w:lastRenderedPageBreak/>
        <w:t>Teoretický odpor lze vypočítat pomocí vzorce</w:t>
      </w:r>
      <w:r w:rsidR="00C73E7E" w:rsidRPr="00137062">
        <w:rPr>
          <w:sz w:val="14"/>
          <w:szCs w:val="14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R=</m:t>
        </m:r>
        <m:f>
          <m:fPr>
            <m:ctrlPr>
              <w:rPr>
                <w:rFonts w:ascii="Cambria Math" w:hAnsi="Cambria Math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I</m:t>
            </m:r>
          </m:den>
        </m:f>
      </m:oMath>
      <w:r w:rsidR="00C73E7E" w:rsidRPr="00137062">
        <w:t xml:space="preserve"> , teoreticky odpor vyznačíme </w:t>
      </w:r>
      <w:r w:rsidR="00C73E7E" w:rsidRPr="00137062">
        <w:rPr>
          <w:b/>
          <w:bCs/>
          <w:sz w:val="24"/>
          <w:szCs w:val="24"/>
        </w:rPr>
        <w:t>Rt,</w:t>
      </w:r>
    </w:p>
    <w:p w14:paraId="34BF0932" w14:textId="77777777" w:rsidR="00C73E7E" w:rsidRPr="00137062" w:rsidRDefault="00C73E7E" w:rsidP="00C73E7E">
      <w:pPr>
        <w:spacing w:line="240" w:lineRule="auto"/>
        <w:ind w:left="510"/>
        <w:jc w:val="left"/>
      </w:pPr>
      <w:r w:rsidRPr="00137062">
        <w:t>teoreticky odpor vypočítáme pomocí naměřených hodnot proudu a skutečného napětí.</w:t>
      </w:r>
    </w:p>
    <w:p w14:paraId="706633D6" w14:textId="4230EB60" w:rsidR="00655328" w:rsidRPr="00137062" w:rsidRDefault="00655328" w:rsidP="002A66F5">
      <w:pPr>
        <w:spacing w:line="240" w:lineRule="auto"/>
        <w:ind w:left="510"/>
        <w:jc w:val="left"/>
      </w:pPr>
    </w:p>
    <w:p w14:paraId="4A3F44CD" w14:textId="6A1FFCA3" w:rsidR="00B341AB" w:rsidRPr="00137062" w:rsidRDefault="007325C4" w:rsidP="00655328">
      <w:pPr>
        <w:spacing w:line="240" w:lineRule="auto"/>
        <w:ind w:left="510"/>
        <w:jc w:val="left"/>
        <w:rPr>
          <w:b/>
          <w:bCs/>
        </w:rPr>
      </w:pPr>
      <w:r w:rsidRPr="00137062">
        <w:t xml:space="preserve">Tabulka </w:t>
      </w:r>
      <w:r w:rsidRPr="00137062">
        <w:rPr>
          <w:b/>
          <w:bCs/>
        </w:rPr>
        <w:t>č.4</w:t>
      </w:r>
      <w:r w:rsidR="00424F5A" w:rsidRPr="00137062">
        <w:rPr>
          <w:b/>
          <w:bCs/>
        </w:rPr>
        <w:t xml:space="preserve"> </w:t>
      </w:r>
      <w:r w:rsidR="00424F5A" w:rsidRPr="00137062">
        <w:t xml:space="preserve">pro teoreticky odpor </w:t>
      </w:r>
      <w:r w:rsidR="00424F5A" w:rsidRPr="00137062">
        <w:rPr>
          <w:b/>
          <w:bCs/>
        </w:rPr>
        <w:t>Rt</w:t>
      </w:r>
      <w:r w:rsidR="00B341AB" w:rsidRPr="00137062">
        <w:rPr>
          <w:b/>
          <w:bCs/>
        </w:rPr>
        <w:t>1</w:t>
      </w:r>
    </w:p>
    <w:tbl>
      <w:tblPr>
        <w:tblStyle w:val="Mkatabulky"/>
        <w:tblW w:w="0" w:type="auto"/>
        <w:tblInd w:w="504" w:type="dxa"/>
        <w:tblLook w:val="04A0" w:firstRow="1" w:lastRow="0" w:firstColumn="1" w:lastColumn="0" w:noHBand="0" w:noVBand="1"/>
      </w:tblPr>
      <w:tblGrid>
        <w:gridCol w:w="3330"/>
        <w:gridCol w:w="3413"/>
        <w:gridCol w:w="3209"/>
      </w:tblGrid>
      <w:tr w:rsidR="00700605" w:rsidRPr="00137062" w14:paraId="2A54B93E" w14:textId="4E17974F" w:rsidTr="00700605">
        <w:tc>
          <w:tcPr>
            <w:tcW w:w="3330" w:type="dxa"/>
          </w:tcPr>
          <w:p w14:paraId="374F741F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Napětí [V]</w:t>
            </w:r>
          </w:p>
        </w:tc>
        <w:tc>
          <w:tcPr>
            <w:tcW w:w="3413" w:type="dxa"/>
          </w:tcPr>
          <w:p w14:paraId="7E269CA7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Proud [mA]</w:t>
            </w:r>
          </w:p>
        </w:tc>
        <w:tc>
          <w:tcPr>
            <w:tcW w:w="3209" w:type="dxa"/>
          </w:tcPr>
          <w:p w14:paraId="7A147F06" w14:textId="5C19516E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Odpor [</w:t>
            </w:r>
            <w:r w:rsidR="0007280F" w:rsidRPr="00137062">
              <w:rPr>
                <w:szCs w:val="20"/>
                <w:lang w:val="cs-CZ"/>
              </w:rPr>
              <w:t>Ω]</w:t>
            </w:r>
          </w:p>
        </w:tc>
      </w:tr>
      <w:tr w:rsidR="00700605" w:rsidRPr="00137062" w14:paraId="4FB69331" w14:textId="19905362" w:rsidTr="00700605">
        <w:tc>
          <w:tcPr>
            <w:tcW w:w="3330" w:type="dxa"/>
          </w:tcPr>
          <w:p w14:paraId="0F533BB2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1,97</w:t>
            </w:r>
          </w:p>
        </w:tc>
        <w:tc>
          <w:tcPr>
            <w:tcW w:w="3413" w:type="dxa"/>
          </w:tcPr>
          <w:p w14:paraId="0725C9AD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19,25</w:t>
            </w:r>
          </w:p>
        </w:tc>
        <w:tc>
          <w:tcPr>
            <w:tcW w:w="3209" w:type="dxa"/>
          </w:tcPr>
          <w:p w14:paraId="50DB8B80" w14:textId="4C7BDC28" w:rsidR="00700605" w:rsidRPr="00137062" w:rsidRDefault="00763DA6" w:rsidP="00763DA6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102,33</w:t>
            </w:r>
          </w:p>
        </w:tc>
      </w:tr>
      <w:tr w:rsidR="00700605" w:rsidRPr="00137062" w14:paraId="1F2C7D27" w14:textId="6B7C81D7" w:rsidTr="00700605">
        <w:tc>
          <w:tcPr>
            <w:tcW w:w="3330" w:type="dxa"/>
          </w:tcPr>
          <w:p w14:paraId="2A39921F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2,49</w:t>
            </w:r>
          </w:p>
        </w:tc>
        <w:tc>
          <w:tcPr>
            <w:tcW w:w="3413" w:type="dxa"/>
          </w:tcPr>
          <w:p w14:paraId="7DA7887F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23,81</w:t>
            </w:r>
          </w:p>
        </w:tc>
        <w:tc>
          <w:tcPr>
            <w:tcW w:w="3209" w:type="dxa"/>
          </w:tcPr>
          <w:p w14:paraId="228E111D" w14:textId="29DE1A90" w:rsidR="00700605" w:rsidRPr="00137062" w:rsidRDefault="005620F5" w:rsidP="005620F5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104,57</w:t>
            </w:r>
          </w:p>
        </w:tc>
      </w:tr>
      <w:tr w:rsidR="00700605" w:rsidRPr="00137062" w14:paraId="660ACBC0" w14:textId="7D4B3CAD" w:rsidTr="00700605">
        <w:tc>
          <w:tcPr>
            <w:tcW w:w="3330" w:type="dxa"/>
          </w:tcPr>
          <w:p w14:paraId="08CA1551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3,01</w:t>
            </w:r>
          </w:p>
        </w:tc>
        <w:tc>
          <w:tcPr>
            <w:tcW w:w="3413" w:type="dxa"/>
          </w:tcPr>
          <w:p w14:paraId="4BA0773A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28,65</w:t>
            </w:r>
          </w:p>
        </w:tc>
        <w:tc>
          <w:tcPr>
            <w:tcW w:w="3209" w:type="dxa"/>
          </w:tcPr>
          <w:p w14:paraId="4A63B0BC" w14:textId="2DA9CF40" w:rsidR="00700605" w:rsidRPr="00137062" w:rsidRDefault="005620F5" w:rsidP="005620F5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105,06</w:t>
            </w:r>
          </w:p>
        </w:tc>
      </w:tr>
      <w:tr w:rsidR="00700605" w:rsidRPr="00137062" w14:paraId="4B4C90F7" w14:textId="66523A7F" w:rsidTr="00700605">
        <w:tc>
          <w:tcPr>
            <w:tcW w:w="3330" w:type="dxa"/>
          </w:tcPr>
          <w:p w14:paraId="4737833B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3,51</w:t>
            </w:r>
          </w:p>
        </w:tc>
        <w:tc>
          <w:tcPr>
            <w:tcW w:w="3413" w:type="dxa"/>
          </w:tcPr>
          <w:p w14:paraId="37B2394A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33,11</w:t>
            </w:r>
          </w:p>
        </w:tc>
        <w:tc>
          <w:tcPr>
            <w:tcW w:w="3209" w:type="dxa"/>
          </w:tcPr>
          <w:p w14:paraId="7B9AFB17" w14:textId="66808511" w:rsidR="00700605" w:rsidRPr="00137062" w:rsidRDefault="005620F5" w:rsidP="005620F5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106,01</w:t>
            </w:r>
          </w:p>
        </w:tc>
      </w:tr>
      <w:tr w:rsidR="00700605" w:rsidRPr="00137062" w14:paraId="620D380C" w14:textId="5731F29E" w:rsidTr="00700605">
        <w:tc>
          <w:tcPr>
            <w:tcW w:w="3330" w:type="dxa"/>
          </w:tcPr>
          <w:p w14:paraId="53623FB4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4,03</w:t>
            </w:r>
          </w:p>
        </w:tc>
        <w:tc>
          <w:tcPr>
            <w:tcW w:w="3413" w:type="dxa"/>
          </w:tcPr>
          <w:p w14:paraId="7B32AC69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37,82</w:t>
            </w:r>
          </w:p>
        </w:tc>
        <w:tc>
          <w:tcPr>
            <w:tcW w:w="3209" w:type="dxa"/>
          </w:tcPr>
          <w:p w14:paraId="323569BF" w14:textId="6B7DCD91" w:rsidR="00700605" w:rsidRPr="00137062" w:rsidRDefault="005620F5" w:rsidP="005620F5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106,55</w:t>
            </w:r>
          </w:p>
        </w:tc>
      </w:tr>
      <w:tr w:rsidR="00700605" w:rsidRPr="00137062" w14:paraId="12E5066C" w14:textId="7927C583" w:rsidTr="00700605">
        <w:tc>
          <w:tcPr>
            <w:tcW w:w="3330" w:type="dxa"/>
          </w:tcPr>
          <w:p w14:paraId="302C0099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4,48</w:t>
            </w:r>
          </w:p>
        </w:tc>
        <w:tc>
          <w:tcPr>
            <w:tcW w:w="3413" w:type="dxa"/>
          </w:tcPr>
          <w:p w14:paraId="231FB810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42,84</w:t>
            </w:r>
          </w:p>
        </w:tc>
        <w:tc>
          <w:tcPr>
            <w:tcW w:w="3209" w:type="dxa"/>
          </w:tcPr>
          <w:p w14:paraId="05D12B9A" w14:textId="54441F32" w:rsidR="00700605" w:rsidRPr="00137062" w:rsidRDefault="00B051C7" w:rsidP="00B051C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104,574</w:t>
            </w:r>
          </w:p>
        </w:tc>
      </w:tr>
      <w:tr w:rsidR="00700605" w:rsidRPr="00137062" w14:paraId="0B361B4E" w14:textId="75EB27FD" w:rsidTr="00700605">
        <w:tc>
          <w:tcPr>
            <w:tcW w:w="3330" w:type="dxa"/>
          </w:tcPr>
          <w:p w14:paraId="77341115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4,98</w:t>
            </w:r>
          </w:p>
        </w:tc>
        <w:tc>
          <w:tcPr>
            <w:tcW w:w="3413" w:type="dxa"/>
          </w:tcPr>
          <w:p w14:paraId="23804725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42,84</w:t>
            </w:r>
          </w:p>
        </w:tc>
        <w:tc>
          <w:tcPr>
            <w:tcW w:w="3209" w:type="dxa"/>
          </w:tcPr>
          <w:p w14:paraId="596A0035" w14:textId="546DB42E" w:rsidR="00700605" w:rsidRPr="00137062" w:rsidRDefault="00B051C7" w:rsidP="00B051C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105,88</w:t>
            </w:r>
          </w:p>
        </w:tc>
      </w:tr>
      <w:tr w:rsidR="00700605" w:rsidRPr="00137062" w14:paraId="73D4B43B" w14:textId="2079E499" w:rsidTr="00700605">
        <w:tc>
          <w:tcPr>
            <w:tcW w:w="3330" w:type="dxa"/>
          </w:tcPr>
          <w:p w14:paraId="35C2300A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5,48</w:t>
            </w:r>
          </w:p>
        </w:tc>
        <w:tc>
          <w:tcPr>
            <w:tcW w:w="3413" w:type="dxa"/>
          </w:tcPr>
          <w:p w14:paraId="75B9CC04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52,71</w:t>
            </w:r>
          </w:p>
        </w:tc>
        <w:tc>
          <w:tcPr>
            <w:tcW w:w="3209" w:type="dxa"/>
          </w:tcPr>
          <w:p w14:paraId="7F437E7F" w14:textId="0FA61B96" w:rsidR="00700605" w:rsidRPr="00137062" w:rsidRDefault="00B051C7" w:rsidP="00B051C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103,96</w:t>
            </w:r>
          </w:p>
        </w:tc>
      </w:tr>
      <w:tr w:rsidR="00700605" w:rsidRPr="00137062" w14:paraId="2210F3E7" w14:textId="54DEB671" w:rsidTr="00700605">
        <w:tc>
          <w:tcPr>
            <w:tcW w:w="3330" w:type="dxa"/>
          </w:tcPr>
          <w:p w14:paraId="42132229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5,97</w:t>
            </w:r>
          </w:p>
        </w:tc>
        <w:tc>
          <w:tcPr>
            <w:tcW w:w="3413" w:type="dxa"/>
          </w:tcPr>
          <w:p w14:paraId="731259EE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57,33</w:t>
            </w:r>
          </w:p>
        </w:tc>
        <w:tc>
          <w:tcPr>
            <w:tcW w:w="3209" w:type="dxa"/>
          </w:tcPr>
          <w:p w14:paraId="7F09E995" w14:textId="727CF8EB" w:rsidR="00700605" w:rsidRPr="00137062" w:rsidRDefault="00B051C7" w:rsidP="00B051C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104,13</w:t>
            </w:r>
          </w:p>
        </w:tc>
      </w:tr>
      <w:tr w:rsidR="00700605" w:rsidRPr="00137062" w14:paraId="501CAE04" w14:textId="026DE519" w:rsidTr="00700605">
        <w:tc>
          <w:tcPr>
            <w:tcW w:w="3330" w:type="dxa"/>
          </w:tcPr>
          <w:p w14:paraId="7F69A2E1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6,54</w:t>
            </w:r>
          </w:p>
        </w:tc>
        <w:tc>
          <w:tcPr>
            <w:tcW w:w="3413" w:type="dxa"/>
          </w:tcPr>
          <w:p w14:paraId="129A9A43" w14:textId="77777777" w:rsidR="00700605" w:rsidRPr="00137062" w:rsidRDefault="0070060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62,52</w:t>
            </w:r>
          </w:p>
        </w:tc>
        <w:tc>
          <w:tcPr>
            <w:tcW w:w="3209" w:type="dxa"/>
          </w:tcPr>
          <w:p w14:paraId="4CFAA7E7" w14:textId="3F664EC0" w:rsidR="00700605" w:rsidRPr="00137062" w:rsidRDefault="00B051C7" w:rsidP="00B051C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104,60</w:t>
            </w:r>
          </w:p>
        </w:tc>
      </w:tr>
    </w:tbl>
    <w:p w14:paraId="567F1466" w14:textId="77777777" w:rsidR="00677F10" w:rsidRPr="00137062" w:rsidRDefault="00677F10" w:rsidP="00010056">
      <w:pPr>
        <w:spacing w:line="240" w:lineRule="auto"/>
        <w:jc w:val="left"/>
        <w:rPr>
          <w:b/>
          <w:bCs/>
          <w:sz w:val="24"/>
          <w:szCs w:val="24"/>
        </w:rPr>
      </w:pPr>
    </w:p>
    <w:p w14:paraId="3F5DB51D" w14:textId="4B248C6F" w:rsidR="00B341AB" w:rsidRPr="00137062" w:rsidRDefault="00E22487" w:rsidP="00010056">
      <w:pPr>
        <w:spacing w:line="240" w:lineRule="auto"/>
        <w:ind w:left="510"/>
        <w:jc w:val="left"/>
      </w:pPr>
      <w:r w:rsidRPr="00137062">
        <w:t xml:space="preserve">Tabulka </w:t>
      </w:r>
      <w:r w:rsidRPr="00137062">
        <w:rPr>
          <w:b/>
          <w:bCs/>
        </w:rPr>
        <w:t xml:space="preserve">č.5 </w:t>
      </w:r>
      <w:r w:rsidRPr="00137062">
        <w:t xml:space="preserve">pro teoreticky odpor </w:t>
      </w:r>
      <w:r w:rsidRPr="00137062">
        <w:rPr>
          <w:b/>
          <w:bCs/>
        </w:rPr>
        <w:t>Rt2</w:t>
      </w:r>
    </w:p>
    <w:tbl>
      <w:tblPr>
        <w:tblStyle w:val="Mkatabulky"/>
        <w:tblW w:w="0" w:type="auto"/>
        <w:tblInd w:w="504" w:type="dxa"/>
        <w:tblLook w:val="04A0" w:firstRow="1" w:lastRow="0" w:firstColumn="1" w:lastColumn="0" w:noHBand="0" w:noVBand="1"/>
      </w:tblPr>
      <w:tblGrid>
        <w:gridCol w:w="3330"/>
        <w:gridCol w:w="3413"/>
        <w:gridCol w:w="3209"/>
      </w:tblGrid>
      <w:tr w:rsidR="008F1465" w:rsidRPr="00137062" w14:paraId="36E56B33" w14:textId="3AC273B9" w:rsidTr="00995053">
        <w:trPr>
          <w:trHeight w:val="302"/>
        </w:trPr>
        <w:tc>
          <w:tcPr>
            <w:tcW w:w="3330" w:type="dxa"/>
          </w:tcPr>
          <w:p w14:paraId="78863974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Napětí [V]</w:t>
            </w:r>
          </w:p>
        </w:tc>
        <w:tc>
          <w:tcPr>
            <w:tcW w:w="3413" w:type="dxa"/>
          </w:tcPr>
          <w:p w14:paraId="50570EF3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Proud [mA]</w:t>
            </w:r>
          </w:p>
        </w:tc>
        <w:tc>
          <w:tcPr>
            <w:tcW w:w="3209" w:type="dxa"/>
          </w:tcPr>
          <w:p w14:paraId="50DE4FDB" w14:textId="4CE703BA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Odpor [Ω]</w:t>
            </w:r>
          </w:p>
        </w:tc>
      </w:tr>
      <w:tr w:rsidR="008F1465" w:rsidRPr="00137062" w14:paraId="35C0DC6B" w14:textId="2837C256" w:rsidTr="008F1465">
        <w:tc>
          <w:tcPr>
            <w:tcW w:w="3330" w:type="dxa"/>
          </w:tcPr>
          <w:p w14:paraId="1A4E6516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1,97</w:t>
            </w:r>
          </w:p>
        </w:tc>
        <w:tc>
          <w:tcPr>
            <w:tcW w:w="3413" w:type="dxa"/>
          </w:tcPr>
          <w:p w14:paraId="4C88C380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8,72</w:t>
            </w:r>
          </w:p>
        </w:tc>
        <w:tc>
          <w:tcPr>
            <w:tcW w:w="3209" w:type="dxa"/>
          </w:tcPr>
          <w:p w14:paraId="7E271C2E" w14:textId="52E7ED7F" w:rsidR="008F1465" w:rsidRPr="00137062" w:rsidRDefault="00495028" w:rsidP="00495028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225,91</w:t>
            </w:r>
          </w:p>
        </w:tc>
      </w:tr>
      <w:tr w:rsidR="008F1465" w:rsidRPr="00137062" w14:paraId="39825864" w14:textId="32471E17" w:rsidTr="008F1465">
        <w:tc>
          <w:tcPr>
            <w:tcW w:w="3330" w:type="dxa"/>
          </w:tcPr>
          <w:p w14:paraId="42D4C352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2,49</w:t>
            </w:r>
          </w:p>
        </w:tc>
        <w:tc>
          <w:tcPr>
            <w:tcW w:w="3413" w:type="dxa"/>
          </w:tcPr>
          <w:p w14:paraId="77560172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10,85</w:t>
            </w:r>
          </w:p>
        </w:tc>
        <w:tc>
          <w:tcPr>
            <w:tcW w:w="3209" w:type="dxa"/>
          </w:tcPr>
          <w:p w14:paraId="6D5A1E43" w14:textId="268F017F" w:rsidR="008F1465" w:rsidRPr="00137062" w:rsidRDefault="007B01CF" w:rsidP="007B01CF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229,49</w:t>
            </w:r>
          </w:p>
        </w:tc>
      </w:tr>
      <w:tr w:rsidR="008F1465" w:rsidRPr="00137062" w14:paraId="2B6FAB9C" w14:textId="3A11F0A4" w:rsidTr="008F1465">
        <w:tc>
          <w:tcPr>
            <w:tcW w:w="3330" w:type="dxa"/>
          </w:tcPr>
          <w:p w14:paraId="5885D668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3,01</w:t>
            </w:r>
          </w:p>
        </w:tc>
        <w:tc>
          <w:tcPr>
            <w:tcW w:w="3413" w:type="dxa"/>
          </w:tcPr>
          <w:p w14:paraId="217F4B12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13,21</w:t>
            </w:r>
          </w:p>
        </w:tc>
        <w:tc>
          <w:tcPr>
            <w:tcW w:w="3209" w:type="dxa"/>
          </w:tcPr>
          <w:p w14:paraId="5D499F5D" w14:textId="57392F3D" w:rsidR="008F1465" w:rsidRPr="00137062" w:rsidRDefault="007B01CF" w:rsidP="007B01CF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227,85</w:t>
            </w:r>
          </w:p>
        </w:tc>
      </w:tr>
      <w:tr w:rsidR="008F1465" w:rsidRPr="00137062" w14:paraId="3CCE2699" w14:textId="448A0C09" w:rsidTr="008F1465">
        <w:tc>
          <w:tcPr>
            <w:tcW w:w="3330" w:type="dxa"/>
          </w:tcPr>
          <w:p w14:paraId="761750BE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3,51</w:t>
            </w:r>
          </w:p>
        </w:tc>
        <w:tc>
          <w:tcPr>
            <w:tcW w:w="3413" w:type="dxa"/>
          </w:tcPr>
          <w:p w14:paraId="77817764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15,42</w:t>
            </w:r>
          </w:p>
        </w:tc>
        <w:tc>
          <w:tcPr>
            <w:tcW w:w="3209" w:type="dxa"/>
          </w:tcPr>
          <w:p w14:paraId="7EFC9F84" w14:textId="47D629A7" w:rsidR="008F1465" w:rsidRPr="00137062" w:rsidRDefault="007B01CF" w:rsidP="007B01CF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227,62</w:t>
            </w:r>
          </w:p>
        </w:tc>
      </w:tr>
      <w:tr w:rsidR="008F1465" w:rsidRPr="00137062" w14:paraId="4B962D52" w14:textId="3749636D" w:rsidTr="008F1465">
        <w:tc>
          <w:tcPr>
            <w:tcW w:w="3330" w:type="dxa"/>
          </w:tcPr>
          <w:p w14:paraId="4BAB8B61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4,03</w:t>
            </w:r>
          </w:p>
        </w:tc>
        <w:tc>
          <w:tcPr>
            <w:tcW w:w="3413" w:type="dxa"/>
          </w:tcPr>
          <w:p w14:paraId="0F0EF33D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17,74</w:t>
            </w:r>
          </w:p>
        </w:tc>
        <w:tc>
          <w:tcPr>
            <w:tcW w:w="3209" w:type="dxa"/>
          </w:tcPr>
          <w:p w14:paraId="15781043" w14:textId="7E08B41F" w:rsidR="008F1465" w:rsidRPr="00137062" w:rsidRDefault="00C44288" w:rsidP="00C44288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227,17</w:t>
            </w:r>
          </w:p>
        </w:tc>
      </w:tr>
      <w:tr w:rsidR="008F1465" w:rsidRPr="00137062" w14:paraId="02D19488" w14:textId="3DA0BFC5" w:rsidTr="008F1465">
        <w:tc>
          <w:tcPr>
            <w:tcW w:w="3330" w:type="dxa"/>
          </w:tcPr>
          <w:p w14:paraId="5B558B8A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4,48</w:t>
            </w:r>
          </w:p>
        </w:tc>
        <w:tc>
          <w:tcPr>
            <w:tcW w:w="3413" w:type="dxa"/>
          </w:tcPr>
          <w:p w14:paraId="7BD7046C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19,72</w:t>
            </w:r>
          </w:p>
        </w:tc>
        <w:tc>
          <w:tcPr>
            <w:tcW w:w="3209" w:type="dxa"/>
          </w:tcPr>
          <w:p w14:paraId="5AE9BAE9" w14:textId="2EF2FBE7" w:rsidR="008F1465" w:rsidRPr="00137062" w:rsidRDefault="008969FD" w:rsidP="008969FD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227,18</w:t>
            </w:r>
          </w:p>
        </w:tc>
      </w:tr>
      <w:tr w:rsidR="008F1465" w:rsidRPr="00137062" w14:paraId="10F2AB71" w14:textId="0E87F35C" w:rsidTr="008F1465">
        <w:tc>
          <w:tcPr>
            <w:tcW w:w="3330" w:type="dxa"/>
          </w:tcPr>
          <w:p w14:paraId="3D3BCB18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4,98</w:t>
            </w:r>
          </w:p>
        </w:tc>
        <w:tc>
          <w:tcPr>
            <w:tcW w:w="3413" w:type="dxa"/>
          </w:tcPr>
          <w:p w14:paraId="39EB3F93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22,05</w:t>
            </w:r>
          </w:p>
        </w:tc>
        <w:tc>
          <w:tcPr>
            <w:tcW w:w="3209" w:type="dxa"/>
          </w:tcPr>
          <w:p w14:paraId="108FBCB5" w14:textId="3AB6A376" w:rsidR="008F1465" w:rsidRPr="00137062" w:rsidRDefault="000D05AA" w:rsidP="000D05AA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225,85</w:t>
            </w:r>
          </w:p>
        </w:tc>
      </w:tr>
      <w:tr w:rsidR="008F1465" w:rsidRPr="00137062" w14:paraId="37A9CDB2" w14:textId="7BFBABB3" w:rsidTr="008F1465">
        <w:tc>
          <w:tcPr>
            <w:tcW w:w="3330" w:type="dxa"/>
          </w:tcPr>
          <w:p w14:paraId="48A7DB00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5,48</w:t>
            </w:r>
          </w:p>
        </w:tc>
        <w:tc>
          <w:tcPr>
            <w:tcW w:w="3413" w:type="dxa"/>
          </w:tcPr>
          <w:p w14:paraId="6A897DBE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24,53</w:t>
            </w:r>
          </w:p>
        </w:tc>
        <w:tc>
          <w:tcPr>
            <w:tcW w:w="3209" w:type="dxa"/>
          </w:tcPr>
          <w:p w14:paraId="00F6E3EC" w14:textId="0BA9B7D8" w:rsidR="008F1465" w:rsidRPr="00137062" w:rsidRDefault="000D05AA" w:rsidP="000D05AA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223,39</w:t>
            </w:r>
          </w:p>
        </w:tc>
      </w:tr>
      <w:tr w:rsidR="008F1465" w:rsidRPr="00137062" w14:paraId="4B5C1F2D" w14:textId="3CEF4387" w:rsidTr="008F1465">
        <w:tc>
          <w:tcPr>
            <w:tcW w:w="3330" w:type="dxa"/>
          </w:tcPr>
          <w:p w14:paraId="0845002E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5,97</w:t>
            </w:r>
          </w:p>
        </w:tc>
        <w:tc>
          <w:tcPr>
            <w:tcW w:w="3413" w:type="dxa"/>
          </w:tcPr>
          <w:p w14:paraId="5A24A85F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26,52</w:t>
            </w:r>
          </w:p>
        </w:tc>
        <w:tc>
          <w:tcPr>
            <w:tcW w:w="3209" w:type="dxa"/>
          </w:tcPr>
          <w:p w14:paraId="41FE5A8A" w14:textId="08FE8202" w:rsidR="008F1465" w:rsidRPr="00137062" w:rsidRDefault="000D05AA" w:rsidP="000D05AA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225,11</w:t>
            </w:r>
          </w:p>
        </w:tc>
      </w:tr>
      <w:tr w:rsidR="008F1465" w:rsidRPr="00137062" w14:paraId="27259597" w14:textId="337F2790" w:rsidTr="008F1465">
        <w:tc>
          <w:tcPr>
            <w:tcW w:w="3330" w:type="dxa"/>
          </w:tcPr>
          <w:p w14:paraId="2824D2F2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6,54</w:t>
            </w:r>
          </w:p>
        </w:tc>
        <w:tc>
          <w:tcPr>
            <w:tcW w:w="3413" w:type="dxa"/>
          </w:tcPr>
          <w:p w14:paraId="27BD6056" w14:textId="77777777" w:rsidR="008F1465" w:rsidRPr="00137062" w:rsidRDefault="008F1465" w:rsidP="002A25BB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28,84</w:t>
            </w:r>
          </w:p>
        </w:tc>
        <w:tc>
          <w:tcPr>
            <w:tcW w:w="3209" w:type="dxa"/>
          </w:tcPr>
          <w:p w14:paraId="301D946F" w14:textId="26CE4478" w:rsidR="008F1465" w:rsidRPr="00137062" w:rsidRDefault="000D05AA" w:rsidP="000D05AA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226,76</w:t>
            </w:r>
          </w:p>
        </w:tc>
      </w:tr>
    </w:tbl>
    <w:p w14:paraId="6A9EE04B" w14:textId="2ACDDC58" w:rsidR="00B341AB" w:rsidRPr="00137062" w:rsidRDefault="00B341AB" w:rsidP="00DD27C1">
      <w:pPr>
        <w:spacing w:line="240" w:lineRule="auto"/>
        <w:jc w:val="left"/>
      </w:pPr>
    </w:p>
    <w:p w14:paraId="2D592804" w14:textId="1C4F554F" w:rsidR="00A566F8" w:rsidRPr="00137062" w:rsidRDefault="00E22487" w:rsidP="00FA5846">
      <w:pPr>
        <w:spacing w:line="240" w:lineRule="auto"/>
        <w:ind w:left="510"/>
        <w:jc w:val="left"/>
      </w:pPr>
      <w:r w:rsidRPr="00137062">
        <w:t xml:space="preserve">Tabulka </w:t>
      </w:r>
      <w:r w:rsidRPr="00137062">
        <w:rPr>
          <w:b/>
          <w:bCs/>
        </w:rPr>
        <w:t xml:space="preserve">č.6 </w:t>
      </w:r>
      <w:r w:rsidRPr="00137062">
        <w:t xml:space="preserve">pro teoreticky odpor </w:t>
      </w:r>
      <w:r w:rsidRPr="00137062">
        <w:rPr>
          <w:b/>
          <w:bCs/>
        </w:rPr>
        <w:t>Rt3</w:t>
      </w:r>
    </w:p>
    <w:tbl>
      <w:tblPr>
        <w:tblStyle w:val="Mkatabulky"/>
        <w:tblW w:w="0" w:type="auto"/>
        <w:tblInd w:w="504" w:type="dxa"/>
        <w:tblLook w:val="04A0" w:firstRow="1" w:lastRow="0" w:firstColumn="1" w:lastColumn="0" w:noHBand="0" w:noVBand="1"/>
      </w:tblPr>
      <w:tblGrid>
        <w:gridCol w:w="3330"/>
        <w:gridCol w:w="3413"/>
        <w:gridCol w:w="3209"/>
      </w:tblGrid>
      <w:tr w:rsidR="004B51B7" w:rsidRPr="00137062" w14:paraId="5E8C0CAA" w14:textId="2F4BEBC0" w:rsidTr="00655328">
        <w:tc>
          <w:tcPr>
            <w:tcW w:w="3330" w:type="dxa"/>
          </w:tcPr>
          <w:p w14:paraId="0137CBB0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Napětí [V]</w:t>
            </w:r>
          </w:p>
        </w:tc>
        <w:tc>
          <w:tcPr>
            <w:tcW w:w="3413" w:type="dxa"/>
          </w:tcPr>
          <w:p w14:paraId="548DCA05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lang w:val="cs-CZ"/>
              </w:rPr>
              <w:t>Proud [mA]</w:t>
            </w:r>
          </w:p>
        </w:tc>
        <w:tc>
          <w:tcPr>
            <w:tcW w:w="3209" w:type="dxa"/>
          </w:tcPr>
          <w:p w14:paraId="0E9FDE86" w14:textId="6F1384B5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lang w:val="cs-CZ"/>
              </w:rPr>
            </w:pPr>
            <w:r w:rsidRPr="00137062">
              <w:rPr>
                <w:szCs w:val="20"/>
                <w:lang w:val="cs-CZ"/>
              </w:rPr>
              <w:t>Odpor [Ω]</w:t>
            </w:r>
          </w:p>
        </w:tc>
      </w:tr>
      <w:tr w:rsidR="004B51B7" w:rsidRPr="00137062" w14:paraId="2BBCCD2F" w14:textId="051215C5" w:rsidTr="00995053">
        <w:trPr>
          <w:trHeight w:val="254"/>
        </w:trPr>
        <w:tc>
          <w:tcPr>
            <w:tcW w:w="3330" w:type="dxa"/>
          </w:tcPr>
          <w:p w14:paraId="3DCEBBD0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1,97</w:t>
            </w:r>
          </w:p>
        </w:tc>
        <w:tc>
          <w:tcPr>
            <w:tcW w:w="3413" w:type="dxa"/>
          </w:tcPr>
          <w:p w14:paraId="3F07DD2D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4,24</w:t>
            </w:r>
          </w:p>
        </w:tc>
        <w:tc>
          <w:tcPr>
            <w:tcW w:w="3209" w:type="dxa"/>
          </w:tcPr>
          <w:p w14:paraId="21D9D70C" w14:textId="52257CD8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464,62</w:t>
            </w:r>
          </w:p>
        </w:tc>
      </w:tr>
      <w:tr w:rsidR="004B51B7" w:rsidRPr="00137062" w14:paraId="2AC37B67" w14:textId="68EB8DB4" w:rsidTr="00655328">
        <w:tc>
          <w:tcPr>
            <w:tcW w:w="3330" w:type="dxa"/>
          </w:tcPr>
          <w:p w14:paraId="051842A5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2,49</w:t>
            </w:r>
          </w:p>
        </w:tc>
        <w:tc>
          <w:tcPr>
            <w:tcW w:w="3413" w:type="dxa"/>
          </w:tcPr>
          <w:p w14:paraId="0EC15AC2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5,26</w:t>
            </w:r>
          </w:p>
        </w:tc>
        <w:tc>
          <w:tcPr>
            <w:tcW w:w="3209" w:type="dxa"/>
          </w:tcPr>
          <w:p w14:paraId="2FA817EB" w14:textId="03334EBA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473,38</w:t>
            </w:r>
          </w:p>
        </w:tc>
      </w:tr>
      <w:tr w:rsidR="004B51B7" w:rsidRPr="00137062" w14:paraId="47879CB1" w14:textId="69257062" w:rsidTr="00655328">
        <w:tc>
          <w:tcPr>
            <w:tcW w:w="3330" w:type="dxa"/>
          </w:tcPr>
          <w:p w14:paraId="2861D75E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3,01</w:t>
            </w:r>
          </w:p>
        </w:tc>
        <w:tc>
          <w:tcPr>
            <w:tcW w:w="3413" w:type="dxa"/>
          </w:tcPr>
          <w:p w14:paraId="4C8FE66C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6,36</w:t>
            </w:r>
          </w:p>
        </w:tc>
        <w:tc>
          <w:tcPr>
            <w:tcW w:w="3209" w:type="dxa"/>
          </w:tcPr>
          <w:p w14:paraId="5C55456D" w14:textId="625FEA65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473,27</w:t>
            </w:r>
          </w:p>
        </w:tc>
      </w:tr>
      <w:tr w:rsidR="004B51B7" w:rsidRPr="00137062" w14:paraId="09DE862F" w14:textId="6C8CC33F" w:rsidTr="00655328">
        <w:tc>
          <w:tcPr>
            <w:tcW w:w="3330" w:type="dxa"/>
          </w:tcPr>
          <w:p w14:paraId="38931BE0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3,51</w:t>
            </w:r>
          </w:p>
        </w:tc>
        <w:tc>
          <w:tcPr>
            <w:tcW w:w="3413" w:type="dxa"/>
          </w:tcPr>
          <w:p w14:paraId="7EA13797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7,46</w:t>
            </w:r>
          </w:p>
        </w:tc>
        <w:tc>
          <w:tcPr>
            <w:tcW w:w="3209" w:type="dxa"/>
          </w:tcPr>
          <w:p w14:paraId="6F2B45FD" w14:textId="14B000B5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470,50</w:t>
            </w:r>
          </w:p>
        </w:tc>
      </w:tr>
      <w:tr w:rsidR="004B51B7" w:rsidRPr="00137062" w14:paraId="7109EE93" w14:textId="633D2022" w:rsidTr="00655328">
        <w:tc>
          <w:tcPr>
            <w:tcW w:w="3330" w:type="dxa"/>
          </w:tcPr>
          <w:p w14:paraId="38CE62F6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4,03</w:t>
            </w:r>
          </w:p>
        </w:tc>
        <w:tc>
          <w:tcPr>
            <w:tcW w:w="3413" w:type="dxa"/>
          </w:tcPr>
          <w:p w14:paraId="60B73F72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8,45</w:t>
            </w:r>
          </w:p>
        </w:tc>
        <w:tc>
          <w:tcPr>
            <w:tcW w:w="3209" w:type="dxa"/>
          </w:tcPr>
          <w:p w14:paraId="3B06963D" w14:textId="3F17EC55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476,92</w:t>
            </w:r>
          </w:p>
        </w:tc>
      </w:tr>
      <w:tr w:rsidR="004B51B7" w:rsidRPr="00137062" w14:paraId="6DE28B83" w14:textId="1C004982" w:rsidTr="00655328">
        <w:tc>
          <w:tcPr>
            <w:tcW w:w="3330" w:type="dxa"/>
          </w:tcPr>
          <w:p w14:paraId="25126867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4,48</w:t>
            </w:r>
          </w:p>
        </w:tc>
        <w:tc>
          <w:tcPr>
            <w:tcW w:w="3413" w:type="dxa"/>
          </w:tcPr>
          <w:p w14:paraId="4E3BF994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9,51</w:t>
            </w:r>
          </w:p>
        </w:tc>
        <w:tc>
          <w:tcPr>
            <w:tcW w:w="3209" w:type="dxa"/>
          </w:tcPr>
          <w:p w14:paraId="5210CDA0" w14:textId="13D244C9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471,08</w:t>
            </w:r>
          </w:p>
        </w:tc>
      </w:tr>
      <w:tr w:rsidR="004B51B7" w:rsidRPr="00137062" w14:paraId="7508FAD9" w14:textId="7F65C445" w:rsidTr="00655328">
        <w:tc>
          <w:tcPr>
            <w:tcW w:w="3330" w:type="dxa"/>
          </w:tcPr>
          <w:p w14:paraId="270F1E3F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4,98</w:t>
            </w:r>
          </w:p>
        </w:tc>
        <w:tc>
          <w:tcPr>
            <w:tcW w:w="3413" w:type="dxa"/>
          </w:tcPr>
          <w:p w14:paraId="0A0821E5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10,63</w:t>
            </w:r>
          </w:p>
        </w:tc>
        <w:tc>
          <w:tcPr>
            <w:tcW w:w="3209" w:type="dxa"/>
          </w:tcPr>
          <w:p w14:paraId="7E278652" w14:textId="04A58693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468,48</w:t>
            </w:r>
          </w:p>
        </w:tc>
      </w:tr>
      <w:tr w:rsidR="004B51B7" w:rsidRPr="00137062" w14:paraId="607B396F" w14:textId="4C3C7853" w:rsidTr="00655328">
        <w:tc>
          <w:tcPr>
            <w:tcW w:w="3330" w:type="dxa"/>
          </w:tcPr>
          <w:p w14:paraId="748C3A8F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5,48</w:t>
            </w:r>
          </w:p>
        </w:tc>
        <w:tc>
          <w:tcPr>
            <w:tcW w:w="3413" w:type="dxa"/>
          </w:tcPr>
          <w:p w14:paraId="42AF7729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11,67</w:t>
            </w:r>
          </w:p>
        </w:tc>
        <w:tc>
          <w:tcPr>
            <w:tcW w:w="3209" w:type="dxa"/>
          </w:tcPr>
          <w:p w14:paraId="46E0F8C5" w14:textId="5D2867AE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469,58</w:t>
            </w:r>
          </w:p>
        </w:tc>
      </w:tr>
      <w:tr w:rsidR="004B51B7" w:rsidRPr="00137062" w14:paraId="5672FB89" w14:textId="00195335" w:rsidTr="00655328">
        <w:tc>
          <w:tcPr>
            <w:tcW w:w="3330" w:type="dxa"/>
          </w:tcPr>
          <w:p w14:paraId="7257337C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5,97</w:t>
            </w:r>
          </w:p>
        </w:tc>
        <w:tc>
          <w:tcPr>
            <w:tcW w:w="3413" w:type="dxa"/>
          </w:tcPr>
          <w:p w14:paraId="165F05EC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12,72</w:t>
            </w:r>
          </w:p>
        </w:tc>
        <w:tc>
          <w:tcPr>
            <w:tcW w:w="3209" w:type="dxa"/>
          </w:tcPr>
          <w:p w14:paraId="6699C13D" w14:textId="721E537A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469,33</w:t>
            </w:r>
          </w:p>
        </w:tc>
      </w:tr>
      <w:tr w:rsidR="004B51B7" w:rsidRPr="00137062" w14:paraId="1C69BB31" w14:textId="61C89A53" w:rsidTr="00655328">
        <w:tc>
          <w:tcPr>
            <w:tcW w:w="3330" w:type="dxa"/>
          </w:tcPr>
          <w:p w14:paraId="14289794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6,54</w:t>
            </w:r>
          </w:p>
        </w:tc>
        <w:tc>
          <w:tcPr>
            <w:tcW w:w="3413" w:type="dxa"/>
          </w:tcPr>
          <w:p w14:paraId="744BD650" w14:textId="77777777" w:rsidR="004B51B7" w:rsidRPr="00137062" w:rsidRDefault="004B51B7" w:rsidP="004B51B7">
            <w:pPr>
              <w:pStyle w:val="MDPI31text"/>
              <w:ind w:left="0" w:firstLine="0"/>
              <w:jc w:val="center"/>
              <w:rPr>
                <w:szCs w:val="20"/>
                <w:lang w:val="cs-CZ"/>
              </w:rPr>
            </w:pPr>
            <w:r w:rsidRPr="00137062">
              <w:rPr>
                <w:szCs w:val="20"/>
                <w:lang w:val="cs-CZ"/>
              </w:rPr>
              <w:t>13,85</w:t>
            </w:r>
          </w:p>
        </w:tc>
        <w:tc>
          <w:tcPr>
            <w:tcW w:w="3209" w:type="dxa"/>
          </w:tcPr>
          <w:p w14:paraId="67D55FCE" w14:textId="10756449" w:rsidR="004B51B7" w:rsidRPr="00137062" w:rsidRDefault="004B51B7" w:rsidP="004B51B7">
            <w:pPr>
              <w:spacing w:line="240" w:lineRule="auto"/>
              <w:jc w:val="center"/>
              <w:rPr>
                <w:rFonts w:cs="Calibri"/>
              </w:rPr>
            </w:pPr>
            <w:r w:rsidRPr="00137062">
              <w:rPr>
                <w:rFonts w:cs="Calibri"/>
              </w:rPr>
              <w:t>472,20</w:t>
            </w:r>
          </w:p>
        </w:tc>
      </w:tr>
    </w:tbl>
    <w:p w14:paraId="341C0832" w14:textId="202F70B6" w:rsidR="005B2907" w:rsidRPr="00137062" w:rsidRDefault="00A50B6D" w:rsidP="00053320">
      <w:pPr>
        <w:spacing w:line="240" w:lineRule="auto"/>
        <w:jc w:val="center"/>
      </w:pPr>
      <w:r w:rsidRPr="0013706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24448" behindDoc="0" locked="0" layoutInCell="1" allowOverlap="1" wp14:anchorId="60EDE745" wp14:editId="577319E5">
                <wp:simplePos x="0" y="0"/>
                <wp:positionH relativeFrom="page">
                  <wp:posOffset>6062345</wp:posOffset>
                </wp:positionH>
                <wp:positionV relativeFrom="paragraph">
                  <wp:posOffset>7138181</wp:posOffset>
                </wp:positionV>
                <wp:extent cx="1744199" cy="562708"/>
                <wp:effectExtent l="0" t="0" r="8890" b="8890"/>
                <wp:wrapNone/>
                <wp:docPr id="62293499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99" cy="562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CF0B1EE" w14:textId="092637FD" w:rsidR="00A50B6D" w:rsidRPr="00137062" w:rsidRDefault="00A50B6D" w:rsidP="00A50B6D">
                            <w:r w:rsidRPr="00137062">
                              <w:rPr>
                                <w:b/>
                                <w:bCs/>
                              </w:rPr>
                              <w:t>Osa x</w:t>
                            </w:r>
                            <w:r w:rsidRPr="00137062">
                              <w:t xml:space="preserve"> – napětí</w:t>
                            </w:r>
                            <w:r w:rsidR="00CD3DFB" w:rsidRPr="00137062">
                              <w:t xml:space="preserve"> [V]</w:t>
                            </w:r>
                          </w:p>
                          <w:p w14:paraId="68E6F830" w14:textId="55D8C9C6" w:rsidR="00A50B6D" w:rsidRPr="00137062" w:rsidRDefault="00A50B6D" w:rsidP="00A50B6D">
                            <w:r w:rsidRPr="00137062">
                              <w:rPr>
                                <w:b/>
                                <w:bCs/>
                              </w:rPr>
                              <w:t xml:space="preserve">Osa y </w:t>
                            </w:r>
                            <w:r w:rsidRPr="00137062">
                              <w:t>– proud</w:t>
                            </w:r>
                            <w:r w:rsidR="00CD3DFB" w:rsidRPr="00137062">
                              <w:t xml:space="preserve"> [mA]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EDE745" id="_x0000_s1035" type="#_x0000_t202" style="position:absolute;left:0;text-align:left;margin-left:477.35pt;margin-top:562.05pt;width:137.35pt;height:44.3pt;z-index:2516244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" fillcolor="white [3201]" stroked="f" strokeweight=".5pt">
                <v:textbox>
                  <w:txbxContent>
                    <w:p w14:paraId="6CF0B1EE" w14:textId="092637FD" w:rsidR="00A50B6D" w:rsidRPr="00137062" w:rsidRDefault="00A50B6D" w:rsidP="00A50B6D">
                      <w:r w:rsidRPr="00137062">
                        <w:rPr>
                          <w:b/>
                          <w:bCs/>
                        </w:rPr>
                        <w:t>Osa x</w:t>
                      </w:r>
                      <w:r w:rsidRPr="00137062">
                        <w:t xml:space="preserve"> – napětí</w:t>
                      </w:r>
                      <w:r w:rsidR="00CD3DFB" w:rsidRPr="00137062">
                        <w:t xml:space="preserve"> [V]</w:t>
                      </w:r>
                    </w:p>
                    <w:p w14:paraId="68E6F830" w14:textId="55D8C9C6" w:rsidR="00A50B6D" w:rsidRPr="00137062" w:rsidRDefault="00A50B6D" w:rsidP="00A50B6D">
                      <w:r w:rsidRPr="00137062">
                        <w:rPr>
                          <w:b/>
                          <w:bCs/>
                        </w:rPr>
                        <w:t xml:space="preserve">Osa y </w:t>
                      </w:r>
                      <w:r w:rsidRPr="00137062">
                        <w:t>– proud</w:t>
                      </w:r>
                      <w:r w:rsidR="00CD3DFB" w:rsidRPr="00137062">
                        <w:t xml:space="preserve"> [mA]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37062"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298038A6" wp14:editId="34B3B342">
                <wp:simplePos x="0" y="0"/>
                <wp:positionH relativeFrom="page">
                  <wp:posOffset>6119104</wp:posOffset>
                </wp:positionH>
                <wp:positionV relativeFrom="paragraph">
                  <wp:posOffset>4366651</wp:posOffset>
                </wp:positionV>
                <wp:extent cx="1744199" cy="562708"/>
                <wp:effectExtent l="0" t="0" r="8890" b="8890"/>
                <wp:wrapNone/>
                <wp:docPr id="1468066353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99" cy="562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D86490" w14:textId="00F31A98" w:rsidR="00A50B6D" w:rsidRPr="00137062" w:rsidRDefault="00A50B6D" w:rsidP="00A50B6D">
                            <w:r w:rsidRPr="00137062">
                              <w:rPr>
                                <w:b/>
                                <w:bCs/>
                              </w:rPr>
                              <w:t>Osa x</w:t>
                            </w:r>
                            <w:r w:rsidRPr="00137062">
                              <w:t xml:space="preserve"> – napětí</w:t>
                            </w:r>
                            <w:r w:rsidR="00CD3DFB" w:rsidRPr="00137062">
                              <w:t xml:space="preserve"> [V]</w:t>
                            </w:r>
                          </w:p>
                          <w:p w14:paraId="08178034" w14:textId="77777777" w:rsidR="00CD3DFB" w:rsidRPr="00137062" w:rsidRDefault="00A50B6D" w:rsidP="00CD3DFB">
                            <w:r w:rsidRPr="00137062">
                              <w:rPr>
                                <w:b/>
                                <w:bCs/>
                              </w:rPr>
                              <w:t xml:space="preserve">Osa y </w:t>
                            </w:r>
                            <w:r w:rsidRPr="00137062">
                              <w:t>– proud</w:t>
                            </w:r>
                            <w:r w:rsidR="00CD3DFB" w:rsidRPr="00137062">
                              <w:t xml:space="preserve"> [mA]</w:t>
                            </w:r>
                          </w:p>
                          <w:p w14:paraId="0496B438" w14:textId="089E01AB" w:rsidR="00A50B6D" w:rsidRPr="00137062" w:rsidRDefault="00A50B6D" w:rsidP="00A50B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038A6" id="_x0000_s1036" type="#_x0000_t202" style="position:absolute;left:0;text-align:left;margin-left:481.8pt;margin-top:343.85pt;width:137.35pt;height:44.3pt;z-index:2516234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" fillcolor="white [3201]" stroked="f" strokeweight=".5pt">
                <v:textbox>
                  <w:txbxContent>
                    <w:p w14:paraId="2CD86490" w14:textId="00F31A98" w:rsidR="00A50B6D" w:rsidRPr="00137062" w:rsidRDefault="00A50B6D" w:rsidP="00A50B6D">
                      <w:r w:rsidRPr="00137062">
                        <w:rPr>
                          <w:b/>
                          <w:bCs/>
                        </w:rPr>
                        <w:t>Osa x</w:t>
                      </w:r>
                      <w:r w:rsidRPr="00137062">
                        <w:t xml:space="preserve"> – napětí</w:t>
                      </w:r>
                      <w:r w:rsidR="00CD3DFB" w:rsidRPr="00137062">
                        <w:t xml:space="preserve"> [V]</w:t>
                      </w:r>
                    </w:p>
                    <w:p w14:paraId="08178034" w14:textId="77777777" w:rsidR="00CD3DFB" w:rsidRPr="00137062" w:rsidRDefault="00A50B6D" w:rsidP="00CD3DFB">
                      <w:r w:rsidRPr="00137062">
                        <w:rPr>
                          <w:b/>
                          <w:bCs/>
                        </w:rPr>
                        <w:t xml:space="preserve">Osa y </w:t>
                      </w:r>
                      <w:r w:rsidRPr="00137062">
                        <w:t>– proud</w:t>
                      </w:r>
                      <w:r w:rsidR="00CD3DFB" w:rsidRPr="00137062">
                        <w:t xml:space="preserve"> [mA]</w:t>
                      </w:r>
                    </w:p>
                    <w:p w14:paraId="0496B438" w14:textId="089E01AB" w:rsidR="00A50B6D" w:rsidRPr="00137062" w:rsidRDefault="00A50B6D" w:rsidP="00A50B6D"/>
                  </w:txbxContent>
                </v:textbox>
                <w10:wrap anchorx="page"/>
              </v:shape>
            </w:pict>
          </mc:Fallback>
        </mc:AlternateContent>
      </w:r>
      <w:r w:rsidR="00E33274" w:rsidRPr="00137062">
        <w:rPr>
          <w:noProof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 wp14:anchorId="08081D67" wp14:editId="0D107C78">
                <wp:simplePos x="0" y="0"/>
                <wp:positionH relativeFrom="page">
                  <wp:posOffset>6123940</wp:posOffset>
                </wp:positionH>
                <wp:positionV relativeFrom="paragraph">
                  <wp:posOffset>1253637</wp:posOffset>
                </wp:positionV>
                <wp:extent cx="1744199" cy="562708"/>
                <wp:effectExtent l="0" t="0" r="8890" b="8890"/>
                <wp:wrapNone/>
                <wp:docPr id="69747777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199" cy="5627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9C3B0D" w14:textId="19EEC59E" w:rsidR="000A2F6D" w:rsidRPr="00137062" w:rsidRDefault="00CC266F">
                            <w:r w:rsidRPr="00137062">
                              <w:rPr>
                                <w:b/>
                                <w:bCs/>
                              </w:rPr>
                              <w:t>Osa x</w:t>
                            </w:r>
                            <w:r w:rsidRPr="00137062">
                              <w:t xml:space="preserve"> </w:t>
                            </w:r>
                            <w:r w:rsidR="000A2F6D" w:rsidRPr="00137062">
                              <w:t>–</w:t>
                            </w:r>
                            <w:r w:rsidRPr="00137062">
                              <w:t xml:space="preserve"> na</w:t>
                            </w:r>
                            <w:r w:rsidR="000A2F6D" w:rsidRPr="00137062">
                              <w:t>pětí</w:t>
                            </w:r>
                            <w:r w:rsidR="00CD3DFB" w:rsidRPr="00137062">
                              <w:t xml:space="preserve"> [V]</w:t>
                            </w:r>
                          </w:p>
                          <w:p w14:paraId="7ED1B897" w14:textId="77777777" w:rsidR="00CD3DFB" w:rsidRPr="00137062" w:rsidRDefault="000A2F6D" w:rsidP="00CD3DFB">
                            <w:r w:rsidRPr="00137062">
                              <w:rPr>
                                <w:b/>
                                <w:bCs/>
                              </w:rPr>
                              <w:t xml:space="preserve">Osa y </w:t>
                            </w:r>
                            <w:r w:rsidRPr="00137062">
                              <w:t>– proud</w:t>
                            </w:r>
                            <w:r w:rsidR="00CD3DFB" w:rsidRPr="00137062">
                              <w:t xml:space="preserve"> [mA]</w:t>
                            </w:r>
                          </w:p>
                          <w:p w14:paraId="3C254ABA" w14:textId="4EA384AC" w:rsidR="000A2F6D" w:rsidRPr="00137062" w:rsidRDefault="000A2F6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81D67" id="_x0000_s1037" type="#_x0000_t202" style="position:absolute;left:0;text-align:left;margin-left:482.2pt;margin-top:98.7pt;width:137.35pt;height:44.3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" fillcolor="white [3201]" stroked="f" strokeweight=".5pt">
                <v:textbox>
                  <w:txbxContent>
                    <w:p w14:paraId="2D9C3B0D" w14:textId="19EEC59E" w:rsidR="000A2F6D" w:rsidRPr="00137062" w:rsidRDefault="00CC266F">
                      <w:r w:rsidRPr="00137062">
                        <w:rPr>
                          <w:b/>
                          <w:bCs/>
                        </w:rPr>
                        <w:t>Osa x</w:t>
                      </w:r>
                      <w:r w:rsidRPr="00137062">
                        <w:t xml:space="preserve"> </w:t>
                      </w:r>
                      <w:r w:rsidR="000A2F6D" w:rsidRPr="00137062">
                        <w:t>–</w:t>
                      </w:r>
                      <w:r w:rsidRPr="00137062">
                        <w:t xml:space="preserve"> na</w:t>
                      </w:r>
                      <w:r w:rsidR="000A2F6D" w:rsidRPr="00137062">
                        <w:t>pětí</w:t>
                      </w:r>
                      <w:r w:rsidR="00CD3DFB" w:rsidRPr="00137062">
                        <w:t xml:space="preserve"> [V]</w:t>
                      </w:r>
                    </w:p>
                    <w:p w14:paraId="7ED1B897" w14:textId="77777777" w:rsidR="00CD3DFB" w:rsidRPr="00137062" w:rsidRDefault="000A2F6D" w:rsidP="00CD3DFB">
                      <w:r w:rsidRPr="00137062">
                        <w:rPr>
                          <w:b/>
                          <w:bCs/>
                        </w:rPr>
                        <w:t xml:space="preserve">Osa y </w:t>
                      </w:r>
                      <w:r w:rsidRPr="00137062">
                        <w:t>– proud</w:t>
                      </w:r>
                      <w:r w:rsidR="00CD3DFB" w:rsidRPr="00137062">
                        <w:t xml:space="preserve"> [mA]</w:t>
                      </w:r>
                    </w:p>
                    <w:p w14:paraId="3C254ABA" w14:textId="4EA384AC" w:rsidR="000A2F6D" w:rsidRPr="00137062" w:rsidRDefault="000A2F6D"/>
                  </w:txbxContent>
                </v:textbox>
                <w10:wrap anchorx="page"/>
              </v:shape>
            </w:pict>
          </mc:Fallback>
        </mc:AlternateContent>
      </w:r>
      <w:r w:rsidR="008A62BD" w:rsidRPr="00137062">
        <w:rPr>
          <w:noProof/>
        </w:rPr>
        <w:drawing>
          <wp:anchor distT="0" distB="0" distL="114300" distR="114300" simplePos="0" relativeHeight="251621376" behindDoc="0" locked="0" layoutInCell="1" allowOverlap="1" wp14:anchorId="568C69B0" wp14:editId="556ACDFC">
            <wp:simplePos x="0" y="0"/>
            <wp:positionH relativeFrom="margin">
              <wp:posOffset>957884</wp:posOffset>
            </wp:positionH>
            <wp:positionV relativeFrom="paragraph">
              <wp:posOffset>6081699</wp:posOffset>
            </wp:positionV>
            <wp:extent cx="4615015" cy="2735249"/>
            <wp:effectExtent l="0" t="0" r="14605" b="8255"/>
            <wp:wrapTopAndBottom/>
            <wp:docPr id="298542707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23786893-62B5-478C-87F1-90203B1A41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586" w:rsidRPr="00137062">
        <w:rPr>
          <w:noProof/>
        </w:rPr>
        <w:drawing>
          <wp:anchor distT="0" distB="0" distL="114300" distR="114300" simplePos="0" relativeHeight="251620352" behindDoc="0" locked="0" layoutInCell="1" allowOverlap="1" wp14:anchorId="6A708A4B" wp14:editId="4179EDA4">
            <wp:simplePos x="0" y="0"/>
            <wp:positionH relativeFrom="margin">
              <wp:posOffset>965835</wp:posOffset>
            </wp:positionH>
            <wp:positionV relativeFrom="paragraph">
              <wp:posOffset>306705</wp:posOffset>
            </wp:positionV>
            <wp:extent cx="4614545" cy="2790825"/>
            <wp:effectExtent l="0" t="0" r="14605" b="9525"/>
            <wp:wrapTopAndBottom/>
            <wp:docPr id="48963489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6A7D301E-E316-4B84-952E-B71BD90337F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A0586" w:rsidRPr="00137062">
        <w:rPr>
          <w:noProof/>
        </w:rPr>
        <w:drawing>
          <wp:anchor distT="0" distB="0" distL="114300" distR="114300" simplePos="0" relativeHeight="251619328" behindDoc="0" locked="0" layoutInCell="1" allowOverlap="1" wp14:anchorId="5576AB51" wp14:editId="4C506877">
            <wp:simplePos x="0" y="0"/>
            <wp:positionH relativeFrom="margin">
              <wp:posOffset>967105</wp:posOffset>
            </wp:positionH>
            <wp:positionV relativeFrom="paragraph">
              <wp:posOffset>3176270</wp:posOffset>
            </wp:positionV>
            <wp:extent cx="4592955" cy="2743200"/>
            <wp:effectExtent l="0" t="0" r="17145" b="0"/>
            <wp:wrapTopAndBottom/>
            <wp:docPr id="1255259376" name="Graf 1">
              <a:extLst xmlns:a="http://schemas.openxmlformats.org/drawingml/2006/main">
                <a:ext uri="{FF2B5EF4-FFF2-40B4-BE49-F238E27FC236}">
                  <a16:creationId xmlns:a16="http://schemas.microsoft.com/office/drawing/2014/main" id="{375FEBE1-C01D-44D6-AD12-3BBE662E762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97E" w:rsidRPr="00137062">
        <w:t xml:space="preserve">Znázorněni </w:t>
      </w:r>
      <w:r w:rsidR="00C26CB9" w:rsidRPr="00137062">
        <w:t xml:space="preserve">naměřených hodnot ve </w:t>
      </w:r>
      <w:r w:rsidR="00C26CB9" w:rsidRPr="00137062">
        <w:rPr>
          <w:b/>
          <w:bCs/>
        </w:rPr>
        <w:t>voltampérové charakteristice</w:t>
      </w:r>
    </w:p>
    <w:p w14:paraId="077A19EC" w14:textId="77777777" w:rsidR="005B2907" w:rsidRPr="00137062" w:rsidRDefault="005B2907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 w:bidi="en-US"/>
        </w:rPr>
      </w:pPr>
    </w:p>
    <w:p w14:paraId="6476E04C" w14:textId="77777777" w:rsidR="00795B41" w:rsidRPr="00137062" w:rsidRDefault="00795B41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 w:bidi="en-US"/>
        </w:rPr>
      </w:pPr>
    </w:p>
    <w:p w14:paraId="0AFD8F11" w14:textId="59F573C6" w:rsidR="00795B41" w:rsidRPr="00137062" w:rsidRDefault="00694066" w:rsidP="00694066">
      <w:pPr>
        <w:spacing w:line="240" w:lineRule="auto"/>
        <w:ind w:left="1020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Počítaní nejistot typu </w:t>
      </w:r>
      <w:r w:rsidR="009D01F9" w:rsidRPr="00137062">
        <w:rPr>
          <w:rFonts w:eastAsia="Times New Roman"/>
          <w:b/>
          <w:snapToGrid w:val="0"/>
          <w:szCs w:val="22"/>
          <w:lang w:eastAsia="de-DE" w:bidi="en-US"/>
        </w:rPr>
        <w:t>A</w:t>
      </w:r>
      <w:r w:rsidR="009D01F9"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, </w:t>
      </w:r>
      <w:r w:rsidR="009D01F9" w:rsidRPr="00137062">
        <w:rPr>
          <w:rFonts w:eastAsia="Times New Roman"/>
          <w:b/>
          <w:snapToGrid w:val="0"/>
          <w:szCs w:val="22"/>
          <w:lang w:eastAsia="de-DE" w:bidi="en-US"/>
        </w:rPr>
        <w:t>B</w:t>
      </w:r>
      <w:r w:rsidRPr="00137062">
        <w:rPr>
          <w:rFonts w:eastAsia="Times New Roman"/>
          <w:b/>
          <w:snapToGrid w:val="0"/>
          <w:szCs w:val="22"/>
          <w:lang w:eastAsia="de-DE" w:bidi="en-US"/>
        </w:rPr>
        <w:t xml:space="preserve"> </w:t>
      </w:r>
      <w:r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a </w:t>
      </w:r>
      <w:r w:rsidRPr="00137062">
        <w:rPr>
          <w:rFonts w:eastAsia="Times New Roman"/>
          <w:b/>
          <w:snapToGrid w:val="0"/>
          <w:szCs w:val="22"/>
          <w:lang w:eastAsia="de-DE" w:bidi="en-US"/>
        </w:rPr>
        <w:t>C</w:t>
      </w:r>
      <w:r w:rsidR="00AA2844"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 pro rezistory </w:t>
      </w:r>
      <w:r w:rsidR="00AA2844" w:rsidRPr="00137062">
        <w:rPr>
          <w:rFonts w:eastAsia="Times New Roman"/>
          <w:b/>
          <w:snapToGrid w:val="0"/>
          <w:szCs w:val="22"/>
          <w:lang w:eastAsia="de-DE" w:bidi="en-US"/>
        </w:rPr>
        <w:t>R1</w:t>
      </w:r>
      <w:r w:rsidR="00AA2844"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, </w:t>
      </w:r>
      <w:r w:rsidR="00AA2844" w:rsidRPr="00137062">
        <w:rPr>
          <w:rFonts w:eastAsia="Times New Roman"/>
          <w:b/>
          <w:snapToGrid w:val="0"/>
          <w:szCs w:val="22"/>
          <w:lang w:eastAsia="de-DE" w:bidi="en-US"/>
        </w:rPr>
        <w:t>R2</w:t>
      </w:r>
      <w:r w:rsidR="00AA2844"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, </w:t>
      </w:r>
      <w:r w:rsidR="00AA2844" w:rsidRPr="00137062">
        <w:rPr>
          <w:rFonts w:eastAsia="Times New Roman"/>
          <w:b/>
          <w:snapToGrid w:val="0"/>
          <w:szCs w:val="22"/>
          <w:lang w:eastAsia="de-DE" w:bidi="en-US"/>
        </w:rPr>
        <w:t>R3</w:t>
      </w:r>
      <w:r w:rsidR="009D01F9"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, nejistoty jsou uvedené v tabulce </w:t>
      </w:r>
      <w:r w:rsidR="008C4218" w:rsidRPr="00137062">
        <w:rPr>
          <w:rFonts w:eastAsia="Times New Roman"/>
          <w:b/>
          <w:snapToGrid w:val="0"/>
          <w:szCs w:val="22"/>
          <w:lang w:eastAsia="de-DE" w:bidi="en-US"/>
        </w:rPr>
        <w:t>č.7</w:t>
      </w:r>
    </w:p>
    <w:tbl>
      <w:tblPr>
        <w:tblStyle w:val="Mkatabulky"/>
        <w:tblW w:w="0" w:type="auto"/>
        <w:tblInd w:w="1020" w:type="dxa"/>
        <w:tblLook w:val="04A0" w:firstRow="1" w:lastRow="0" w:firstColumn="1" w:lastColumn="0" w:noHBand="0" w:noVBand="1"/>
      </w:tblPr>
      <w:tblGrid>
        <w:gridCol w:w="2310"/>
        <w:gridCol w:w="2375"/>
        <w:gridCol w:w="2375"/>
        <w:gridCol w:w="2376"/>
      </w:tblGrid>
      <w:tr w:rsidR="00516034" w:rsidRPr="00137062" w14:paraId="465306AA" w14:textId="77777777" w:rsidTr="00516034">
        <w:tc>
          <w:tcPr>
            <w:tcW w:w="2310" w:type="dxa"/>
          </w:tcPr>
          <w:p w14:paraId="629268AA" w14:textId="77777777" w:rsidR="00516034" w:rsidRPr="00137062" w:rsidRDefault="00516034" w:rsidP="00516034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5" w:type="dxa"/>
          </w:tcPr>
          <w:p w14:paraId="31B982BA" w14:textId="4E4C5CD6" w:rsidR="00516034" w:rsidRPr="00137062" w:rsidRDefault="00516034" w:rsidP="00516034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R1</w:t>
            </w:r>
          </w:p>
        </w:tc>
        <w:tc>
          <w:tcPr>
            <w:tcW w:w="2375" w:type="dxa"/>
          </w:tcPr>
          <w:p w14:paraId="34D8DC8F" w14:textId="1B08721F" w:rsidR="00516034" w:rsidRPr="00137062" w:rsidRDefault="00516034" w:rsidP="00516034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R2</w:t>
            </w:r>
          </w:p>
        </w:tc>
        <w:tc>
          <w:tcPr>
            <w:tcW w:w="2376" w:type="dxa"/>
          </w:tcPr>
          <w:p w14:paraId="7E921C42" w14:textId="0845F358" w:rsidR="00516034" w:rsidRPr="00137062" w:rsidRDefault="00516034" w:rsidP="00516034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R3</w:t>
            </w:r>
          </w:p>
        </w:tc>
      </w:tr>
      <w:tr w:rsidR="00516034" w:rsidRPr="00137062" w14:paraId="18A1EE22" w14:textId="77777777" w:rsidTr="00516034">
        <w:tc>
          <w:tcPr>
            <w:tcW w:w="2310" w:type="dxa"/>
          </w:tcPr>
          <w:p w14:paraId="176A927A" w14:textId="2B998807" w:rsidR="00516034" w:rsidRPr="00137062" w:rsidRDefault="00172120" w:rsidP="00516034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N</w:t>
            </w:r>
            <w:r w:rsidR="00516034"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ejistot</w:t>
            </w: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a typu A</w:t>
            </w:r>
          </w:p>
        </w:tc>
        <w:tc>
          <w:tcPr>
            <w:tcW w:w="2375" w:type="dxa"/>
          </w:tcPr>
          <w:p w14:paraId="7A3376CE" w14:textId="333BC7BE" w:rsidR="00516034" w:rsidRPr="00137062" w:rsidRDefault="00516034" w:rsidP="00516034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5" w:type="dxa"/>
          </w:tcPr>
          <w:p w14:paraId="2361AEE1" w14:textId="77777777" w:rsidR="00516034" w:rsidRPr="00137062" w:rsidRDefault="00516034" w:rsidP="00516034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6" w:type="dxa"/>
          </w:tcPr>
          <w:p w14:paraId="757EB2E5" w14:textId="77777777" w:rsidR="00516034" w:rsidRPr="00137062" w:rsidRDefault="00516034" w:rsidP="00516034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</w:tr>
      <w:tr w:rsidR="00172120" w:rsidRPr="00137062" w14:paraId="713BE73F" w14:textId="77777777" w:rsidTr="00516034">
        <w:tc>
          <w:tcPr>
            <w:tcW w:w="2310" w:type="dxa"/>
          </w:tcPr>
          <w:p w14:paraId="16861AE9" w14:textId="35B8A344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Nejistota typu B</w:t>
            </w:r>
          </w:p>
        </w:tc>
        <w:tc>
          <w:tcPr>
            <w:tcW w:w="2375" w:type="dxa"/>
          </w:tcPr>
          <w:p w14:paraId="17395A68" w14:textId="1A6E5A2C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5" w:type="dxa"/>
          </w:tcPr>
          <w:p w14:paraId="0E4E0946" w14:textId="77777777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6" w:type="dxa"/>
          </w:tcPr>
          <w:p w14:paraId="62C66C76" w14:textId="77777777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</w:tr>
      <w:tr w:rsidR="00172120" w:rsidRPr="00137062" w14:paraId="654EF877" w14:textId="77777777" w:rsidTr="00516034">
        <w:tc>
          <w:tcPr>
            <w:tcW w:w="2310" w:type="dxa"/>
          </w:tcPr>
          <w:p w14:paraId="135D560D" w14:textId="78CCC8DB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Nejistota typu C</w:t>
            </w:r>
          </w:p>
        </w:tc>
        <w:tc>
          <w:tcPr>
            <w:tcW w:w="2375" w:type="dxa"/>
          </w:tcPr>
          <w:p w14:paraId="222349CF" w14:textId="75387E97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5" w:type="dxa"/>
          </w:tcPr>
          <w:p w14:paraId="3ED34FA8" w14:textId="77777777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6" w:type="dxa"/>
          </w:tcPr>
          <w:p w14:paraId="4BA3C87B" w14:textId="77777777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</w:tr>
      <w:tr w:rsidR="00172120" w:rsidRPr="00137062" w14:paraId="3AE5C336" w14:textId="77777777" w:rsidTr="00516034">
        <w:tc>
          <w:tcPr>
            <w:tcW w:w="2310" w:type="dxa"/>
          </w:tcPr>
          <w:p w14:paraId="74D341EC" w14:textId="63BB3025" w:rsidR="00172120" w:rsidRPr="00137062" w:rsidRDefault="00C639D5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Celková</w:t>
            </w:r>
            <w:r w:rsidR="00F27289"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 xml:space="preserve"> </w:t>
            </w:r>
            <w:r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nejistot</w:t>
            </w:r>
            <w:r w:rsidR="0078379B"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a</w:t>
            </w:r>
          </w:p>
        </w:tc>
        <w:tc>
          <w:tcPr>
            <w:tcW w:w="2375" w:type="dxa"/>
          </w:tcPr>
          <w:p w14:paraId="219EC8A5" w14:textId="6835D903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5" w:type="dxa"/>
          </w:tcPr>
          <w:p w14:paraId="63842C7E" w14:textId="77777777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  <w:tc>
          <w:tcPr>
            <w:tcW w:w="2376" w:type="dxa"/>
          </w:tcPr>
          <w:p w14:paraId="60ABD3B5" w14:textId="77777777" w:rsidR="00172120" w:rsidRPr="00137062" w:rsidRDefault="00172120" w:rsidP="00172120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</w:p>
        </w:tc>
      </w:tr>
    </w:tbl>
    <w:p w14:paraId="580B3C90" w14:textId="77777777" w:rsidR="008C4218" w:rsidRPr="00137062" w:rsidRDefault="008C4218" w:rsidP="00694066">
      <w:pPr>
        <w:spacing w:line="240" w:lineRule="auto"/>
        <w:ind w:left="1020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3753269C" w14:textId="77777777" w:rsidR="00795B41" w:rsidRPr="00137062" w:rsidRDefault="00795B41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 w:bidi="en-US"/>
        </w:rPr>
      </w:pPr>
    </w:p>
    <w:p w14:paraId="62F63A09" w14:textId="32732C5F" w:rsidR="00FD19BC" w:rsidRPr="00137062" w:rsidRDefault="00B82F0F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 w:bidi="en-US"/>
        </w:rPr>
      </w:pPr>
      <w:r w:rsidRPr="00137062">
        <w:rPr>
          <w:rFonts w:eastAsia="Times New Roman"/>
          <w:b/>
          <w:snapToGrid w:val="0"/>
          <w:sz w:val="24"/>
          <w:szCs w:val="28"/>
          <w:lang w:eastAsia="de-DE" w:bidi="en-US"/>
        </w:rPr>
        <w:t>5. Závěr</w:t>
      </w:r>
    </w:p>
    <w:p w14:paraId="01332F03" w14:textId="77777777" w:rsidR="007802BA" w:rsidRPr="00137062" w:rsidRDefault="007802BA">
      <w:pPr>
        <w:spacing w:line="240" w:lineRule="auto"/>
        <w:jc w:val="left"/>
        <w:rPr>
          <w:rFonts w:eastAsia="Times New Roman"/>
          <w:b/>
          <w:snapToGrid w:val="0"/>
          <w:sz w:val="24"/>
          <w:szCs w:val="28"/>
          <w:lang w:eastAsia="de-DE" w:bidi="en-US"/>
        </w:rPr>
      </w:pPr>
    </w:p>
    <w:p w14:paraId="229031C3" w14:textId="77777777" w:rsidR="008B170E" w:rsidRPr="00137062" w:rsidRDefault="008B170E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 w:rsidRPr="00137062">
        <w:rPr>
          <w:rFonts w:eastAsia="Times New Roman"/>
          <w:bCs/>
          <w:snapToGrid w:val="0"/>
          <w:szCs w:val="22"/>
          <w:lang w:eastAsia="de-DE" w:bidi="en-US"/>
        </w:rPr>
        <w:t>Závěr protokolu k ověření Ohmova zákona:</w:t>
      </w:r>
    </w:p>
    <w:p w14:paraId="10D1BFEA" w14:textId="31A91901" w:rsidR="008B170E" w:rsidRPr="00137062" w:rsidRDefault="008B170E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579A2DFC" w14:textId="479F1F6A" w:rsidR="00B863F0" w:rsidRPr="00137062" w:rsidRDefault="00B863F0" w:rsidP="008B170E">
      <w:pPr>
        <w:spacing w:line="240" w:lineRule="auto"/>
        <w:jc w:val="left"/>
        <w:rPr>
          <w:rFonts w:eastAsia="Times New Roman"/>
          <w:b/>
          <w:snapToGrid w:val="0"/>
          <w:szCs w:val="22"/>
          <w:lang w:eastAsia="de-DE" w:bidi="en-US"/>
        </w:rPr>
      </w:pPr>
      <w:r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Ověřena hodnota pro rezistor: </w:t>
      </w:r>
      <w:r w:rsidRPr="00137062">
        <w:rPr>
          <w:rFonts w:eastAsia="Times New Roman"/>
          <w:b/>
          <w:snapToGrid w:val="0"/>
          <w:szCs w:val="22"/>
          <w:lang w:eastAsia="de-DE" w:bidi="en-US"/>
        </w:rPr>
        <w:t>R1</w:t>
      </w:r>
      <w:r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, </w:t>
      </w:r>
      <w:r w:rsidRPr="00137062">
        <w:rPr>
          <w:rFonts w:eastAsia="Times New Roman"/>
          <w:b/>
          <w:snapToGrid w:val="0"/>
          <w:szCs w:val="22"/>
          <w:lang w:eastAsia="de-DE" w:bidi="en-US"/>
        </w:rPr>
        <w:t>R2</w:t>
      </w:r>
      <w:r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, </w:t>
      </w:r>
      <w:r w:rsidRPr="00137062">
        <w:rPr>
          <w:rFonts w:eastAsia="Times New Roman"/>
          <w:b/>
          <w:snapToGrid w:val="0"/>
          <w:szCs w:val="22"/>
          <w:lang w:eastAsia="de-DE" w:bidi="en-US"/>
        </w:rPr>
        <w:t>R3</w:t>
      </w:r>
      <w:r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, průměr hodnot je uveden v tabulce </w:t>
      </w:r>
      <w:r w:rsidRPr="00137062">
        <w:rPr>
          <w:rFonts w:eastAsia="Times New Roman"/>
          <w:b/>
          <w:snapToGrid w:val="0"/>
          <w:szCs w:val="22"/>
          <w:lang w:eastAsia="de-DE" w:bidi="en-US"/>
        </w:rPr>
        <w:t>č.</w:t>
      </w:r>
      <w:r w:rsidR="009D01F9" w:rsidRPr="00137062">
        <w:rPr>
          <w:rFonts w:eastAsia="Times New Roman"/>
          <w:b/>
          <w:snapToGrid w:val="0"/>
          <w:szCs w:val="22"/>
          <w:lang w:eastAsia="de-DE" w:bidi="en-US"/>
        </w:rPr>
        <w:t>8</w:t>
      </w:r>
    </w:p>
    <w:p w14:paraId="76876E7C" w14:textId="3E850FCB" w:rsidR="005B4BDE" w:rsidRPr="00137062" w:rsidRDefault="00A60210" w:rsidP="008B170E">
      <w:pPr>
        <w:spacing w:line="240" w:lineRule="auto"/>
        <w:jc w:val="left"/>
        <w:rPr>
          <w:rFonts w:eastAsia="Times New Roman"/>
          <w:b/>
          <w:snapToGrid w:val="0"/>
          <w:szCs w:val="22"/>
          <w:lang w:eastAsia="de-DE" w:bidi="en-US"/>
        </w:rPr>
      </w:pPr>
      <w:r w:rsidRPr="00137062">
        <w:rPr>
          <w:rFonts w:eastAsia="Times New Roman"/>
          <w:b/>
          <w:noProof/>
          <w:szCs w:val="22"/>
          <w:lang w:eastAsia="de-DE" w:bidi="en-US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20454961" wp14:editId="3B112DE2">
                <wp:simplePos x="0" y="0"/>
                <wp:positionH relativeFrom="column">
                  <wp:posOffset>821690</wp:posOffset>
                </wp:positionH>
                <wp:positionV relativeFrom="paragraph">
                  <wp:posOffset>48324</wp:posOffset>
                </wp:positionV>
                <wp:extent cx="4051139" cy="341453"/>
                <wp:effectExtent l="0" t="0" r="0" b="1905"/>
                <wp:wrapNone/>
                <wp:docPr id="684919612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1139" cy="3414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E702CD" w14:textId="41F3AC50" w:rsidR="00BB4C28" w:rsidRPr="00137062" w:rsidRDefault="00BB4C28">
                            <w:r w:rsidRPr="00137062">
                              <w:t>Idealní odpor</w:t>
                            </w:r>
                            <w:r w:rsidR="007C56AA" w:rsidRPr="00137062">
                              <w:t xml:space="preserve">: </w:t>
                            </w:r>
                            <w:r w:rsidR="007C56AA" w:rsidRPr="00137062">
                              <w:rPr>
                                <w:b/>
                                <w:bCs/>
                              </w:rPr>
                              <w:t>R1</w:t>
                            </w:r>
                            <w:r w:rsidR="007C56AA" w:rsidRPr="00137062">
                              <w:t xml:space="preserve"> = 100, </w:t>
                            </w:r>
                            <w:r w:rsidR="007C56AA" w:rsidRPr="00137062">
                              <w:rPr>
                                <w:b/>
                                <w:bCs/>
                              </w:rPr>
                              <w:t>R2</w:t>
                            </w:r>
                            <w:r w:rsidR="007C56AA" w:rsidRPr="00137062">
                              <w:t xml:space="preserve"> = 220, </w:t>
                            </w:r>
                            <w:r w:rsidR="007C56AA" w:rsidRPr="00137062">
                              <w:rPr>
                                <w:b/>
                                <w:bCs/>
                              </w:rPr>
                              <w:t>R3</w:t>
                            </w:r>
                            <w:r w:rsidR="007C56AA" w:rsidRPr="00137062">
                              <w:t xml:space="preserve"> = </w:t>
                            </w:r>
                            <w:r w:rsidR="00124DF3" w:rsidRPr="00137062">
                              <w:t>470 [</w:t>
                            </w:r>
                            <w:r w:rsidR="001F1708" w:rsidRPr="00137062">
                              <w:t>Ω</w:t>
                            </w:r>
                            <w:r w:rsidR="00124DF3" w:rsidRPr="00137062"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454961" id="_x0000_s1038" type="#_x0000_t202" style="position:absolute;margin-left:64.7pt;margin-top:3.8pt;width:319pt;height:26.9pt;z-index:25162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" filled="f" stroked="f" strokeweight=".5pt">
                <v:textbox>
                  <w:txbxContent>
                    <w:p w14:paraId="62E702CD" w14:textId="41F3AC50" w:rsidR="00BB4C28" w:rsidRPr="00137062" w:rsidRDefault="00BB4C28">
                      <w:r w:rsidRPr="00137062">
                        <w:t>Idealní odpor</w:t>
                      </w:r>
                      <w:r w:rsidR="007C56AA" w:rsidRPr="00137062">
                        <w:t xml:space="preserve">: </w:t>
                      </w:r>
                      <w:r w:rsidR="007C56AA" w:rsidRPr="00137062">
                        <w:rPr>
                          <w:b/>
                          <w:bCs/>
                        </w:rPr>
                        <w:t>R1</w:t>
                      </w:r>
                      <w:r w:rsidR="007C56AA" w:rsidRPr="00137062">
                        <w:t xml:space="preserve"> = 100, </w:t>
                      </w:r>
                      <w:r w:rsidR="007C56AA" w:rsidRPr="00137062">
                        <w:rPr>
                          <w:b/>
                          <w:bCs/>
                        </w:rPr>
                        <w:t>R2</w:t>
                      </w:r>
                      <w:r w:rsidR="007C56AA" w:rsidRPr="00137062">
                        <w:t xml:space="preserve"> = 220, </w:t>
                      </w:r>
                      <w:r w:rsidR="007C56AA" w:rsidRPr="00137062">
                        <w:rPr>
                          <w:b/>
                          <w:bCs/>
                        </w:rPr>
                        <w:t>R3</w:t>
                      </w:r>
                      <w:r w:rsidR="007C56AA" w:rsidRPr="00137062">
                        <w:t xml:space="preserve"> = </w:t>
                      </w:r>
                      <w:r w:rsidR="00124DF3" w:rsidRPr="00137062">
                        <w:t>470 [</w:t>
                      </w:r>
                      <w:r w:rsidR="001F1708" w:rsidRPr="00137062">
                        <w:t>Ω</w:t>
                      </w:r>
                      <w:r w:rsidR="00124DF3" w:rsidRPr="00137062"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40536521" w14:textId="440D4027" w:rsidR="005B4BDE" w:rsidRPr="00137062" w:rsidRDefault="005B4BDE" w:rsidP="008B170E">
      <w:pPr>
        <w:spacing w:line="240" w:lineRule="auto"/>
        <w:jc w:val="left"/>
        <w:rPr>
          <w:rFonts w:eastAsia="Times New Roman"/>
          <w:b/>
          <w:snapToGrid w:val="0"/>
          <w:szCs w:val="22"/>
          <w:lang w:eastAsia="de-DE" w:bidi="en-US"/>
        </w:rPr>
      </w:pPr>
    </w:p>
    <w:tbl>
      <w:tblPr>
        <w:tblStyle w:val="Mkatabulky"/>
        <w:tblW w:w="0" w:type="auto"/>
        <w:tblInd w:w="1271" w:type="dxa"/>
        <w:tblLook w:val="04A0" w:firstRow="1" w:lastRow="0" w:firstColumn="1" w:lastColumn="0" w:noHBand="0" w:noVBand="1"/>
      </w:tblPr>
      <w:tblGrid>
        <w:gridCol w:w="2214"/>
        <w:gridCol w:w="2180"/>
        <w:gridCol w:w="1985"/>
      </w:tblGrid>
      <w:tr w:rsidR="005B4BDE" w:rsidRPr="00137062" w14:paraId="0D86166F" w14:textId="77777777" w:rsidTr="005B4BDE">
        <w:tc>
          <w:tcPr>
            <w:tcW w:w="2214" w:type="dxa"/>
          </w:tcPr>
          <w:p w14:paraId="3FDCFF75" w14:textId="2F1CD127" w:rsidR="005B4BDE" w:rsidRPr="00137062" w:rsidRDefault="00B53EE2" w:rsidP="00B53EE2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Cs/>
                <w:noProof/>
                <w:szCs w:val="22"/>
                <w:lang w:eastAsia="de-DE" w:bidi="en-US"/>
              </w:rPr>
              <mc:AlternateContent>
                <mc:Choice Requires="wps">
                  <w:drawing>
                    <wp:anchor distT="0" distB="0" distL="114300" distR="114300" simplePos="0" relativeHeight="251626496" behindDoc="0" locked="0" layoutInCell="1" allowOverlap="1" wp14:anchorId="19EED526" wp14:editId="7A5391E1">
                      <wp:simplePos x="0" y="0"/>
                      <wp:positionH relativeFrom="column">
                        <wp:posOffset>555625</wp:posOffset>
                      </wp:positionH>
                      <wp:positionV relativeFrom="paragraph">
                        <wp:posOffset>38100</wp:posOffset>
                      </wp:positionV>
                      <wp:extent cx="142875" cy="0"/>
                      <wp:effectExtent l="0" t="0" r="0" b="0"/>
                      <wp:wrapNone/>
                      <wp:docPr id="803476227" name="Přímá spojni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28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D69F92" id="Přímá spojnice 1" o:spid="_x0000_s1026" style="position:absolute;flip:y;z-index:2516264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3.75pt,3pt" to="5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" strokecolor="black [3200]" strokeweight="1pt">
                      <v:stroke joinstyle="miter"/>
                    </v:line>
                  </w:pict>
                </mc:Fallback>
              </mc:AlternateContent>
            </w:r>
            <w:r w:rsidR="005B4BDE"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R1</w:t>
            </w:r>
          </w:p>
        </w:tc>
        <w:tc>
          <w:tcPr>
            <w:tcW w:w="2180" w:type="dxa"/>
          </w:tcPr>
          <w:p w14:paraId="1C40F802" w14:textId="707A37AC" w:rsidR="005B4BDE" w:rsidRPr="00137062" w:rsidRDefault="00A60210" w:rsidP="005B4BDE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/>
                <w:noProof/>
                <w:szCs w:val="22"/>
                <w:lang w:eastAsia="de-DE" w:bidi="en-US"/>
              </w:rPr>
              <mc:AlternateContent>
                <mc:Choice Requires="wps">
                  <w:drawing>
                    <wp:anchor distT="0" distB="0" distL="114300" distR="114300" simplePos="0" relativeHeight="251628544" behindDoc="0" locked="0" layoutInCell="1" allowOverlap="1" wp14:anchorId="77E2DEDA" wp14:editId="38AF7201">
                      <wp:simplePos x="0" y="0"/>
                      <wp:positionH relativeFrom="column">
                        <wp:posOffset>553085</wp:posOffset>
                      </wp:positionH>
                      <wp:positionV relativeFrom="paragraph">
                        <wp:posOffset>37465</wp:posOffset>
                      </wp:positionV>
                      <wp:extent cx="144000" cy="0"/>
                      <wp:effectExtent l="0" t="0" r="0" b="0"/>
                      <wp:wrapNone/>
                      <wp:docPr id="1265653419" name="Přímá spojni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423A4E3C" id="Přímá spojnice 4" o:spid="_x0000_s1026" style="position:absolute;flip:y;z-index:25162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55pt,2.95pt" to="54.9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5B4BDE"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R2</w:t>
            </w:r>
          </w:p>
        </w:tc>
        <w:tc>
          <w:tcPr>
            <w:tcW w:w="1985" w:type="dxa"/>
          </w:tcPr>
          <w:p w14:paraId="037729AA" w14:textId="4B62E592" w:rsidR="0048430A" w:rsidRPr="00137062" w:rsidRDefault="00A60210" w:rsidP="0048430A">
            <w:pPr>
              <w:spacing w:line="240" w:lineRule="auto"/>
              <w:jc w:val="center"/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</w:pPr>
            <w:r w:rsidRPr="00137062">
              <w:rPr>
                <w:rFonts w:eastAsia="Times New Roman"/>
                <w:b/>
                <w:noProof/>
                <w:szCs w:val="22"/>
                <w:lang w:eastAsia="de-DE" w:bidi="en-US"/>
              </w:rPr>
              <mc:AlternateContent>
                <mc:Choice Requires="wps">
                  <w:drawing>
                    <wp:anchor distT="0" distB="0" distL="114300" distR="114300" simplePos="0" relativeHeight="251627520" behindDoc="0" locked="0" layoutInCell="1" allowOverlap="1" wp14:anchorId="590923A9" wp14:editId="5E05434B">
                      <wp:simplePos x="0" y="0"/>
                      <wp:positionH relativeFrom="column">
                        <wp:posOffset>491490</wp:posOffset>
                      </wp:positionH>
                      <wp:positionV relativeFrom="paragraph">
                        <wp:posOffset>35560</wp:posOffset>
                      </wp:positionV>
                      <wp:extent cx="144000" cy="0"/>
                      <wp:effectExtent l="0" t="0" r="0" b="0"/>
                      <wp:wrapNone/>
                      <wp:docPr id="681535455" name="Přímá spojnic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44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63BFA321" id="Přímá spojnice 4" o:spid="_x0000_s1026" style="position:absolute;flip:y;z-index:251627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8.7pt,2.8pt" to="50.05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" strokecolor="black [3200]" strokeweight="1pt">
                      <v:stroke joinstyle="miter"/>
                    </v:line>
                  </w:pict>
                </mc:Fallback>
              </mc:AlternateContent>
            </w:r>
            <w:r w:rsidR="005B4BDE" w:rsidRPr="00137062">
              <w:rPr>
                <w:rFonts w:eastAsia="Times New Roman"/>
                <w:bCs/>
                <w:snapToGrid w:val="0"/>
                <w:szCs w:val="22"/>
                <w:lang w:eastAsia="de-DE" w:bidi="en-US"/>
              </w:rPr>
              <w:t>R3</w:t>
            </w:r>
          </w:p>
        </w:tc>
      </w:tr>
      <w:tr w:rsidR="005B4BDE" w:rsidRPr="00137062" w14:paraId="14D15238" w14:textId="77777777" w:rsidTr="005B4BDE">
        <w:tc>
          <w:tcPr>
            <w:tcW w:w="2214" w:type="dxa"/>
          </w:tcPr>
          <w:p w14:paraId="6C175239" w14:textId="774354DF" w:rsidR="005B4BDE" w:rsidRPr="00137062" w:rsidRDefault="00B053D6" w:rsidP="00B053D6">
            <w:pPr>
              <w:spacing w:line="240" w:lineRule="auto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 w:rsidRPr="00137062">
              <w:rPr>
                <w:rFonts w:cs="Calibri"/>
                <w:b/>
                <w:bCs/>
                <w:sz w:val="22"/>
                <w:szCs w:val="22"/>
              </w:rPr>
              <w:t>104,77</w:t>
            </w:r>
          </w:p>
        </w:tc>
        <w:tc>
          <w:tcPr>
            <w:tcW w:w="2180" w:type="dxa"/>
          </w:tcPr>
          <w:p w14:paraId="55BA53DC" w14:textId="61AF7A01" w:rsidR="005B4BDE" w:rsidRPr="00137062" w:rsidRDefault="00B053D6" w:rsidP="00B053D6">
            <w:pPr>
              <w:spacing w:line="240" w:lineRule="auto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 w:rsidRPr="00137062">
              <w:rPr>
                <w:rFonts w:cs="Calibri"/>
                <w:b/>
                <w:bCs/>
                <w:sz w:val="22"/>
                <w:szCs w:val="22"/>
              </w:rPr>
              <w:t>226,63</w:t>
            </w:r>
          </w:p>
        </w:tc>
        <w:tc>
          <w:tcPr>
            <w:tcW w:w="1985" w:type="dxa"/>
          </w:tcPr>
          <w:p w14:paraId="68300233" w14:textId="3FBAEE7D" w:rsidR="005B4BDE" w:rsidRPr="00137062" w:rsidRDefault="00B053D6" w:rsidP="00B053D6">
            <w:pPr>
              <w:spacing w:line="240" w:lineRule="auto"/>
              <w:jc w:val="center"/>
              <w:rPr>
                <w:rFonts w:cs="Calibri"/>
                <w:b/>
                <w:bCs/>
                <w:sz w:val="22"/>
                <w:szCs w:val="22"/>
              </w:rPr>
            </w:pPr>
            <w:r w:rsidRPr="00137062">
              <w:rPr>
                <w:rFonts w:cs="Calibri"/>
                <w:b/>
                <w:bCs/>
                <w:sz w:val="22"/>
                <w:szCs w:val="22"/>
              </w:rPr>
              <w:t>470,94</w:t>
            </w:r>
          </w:p>
        </w:tc>
      </w:tr>
    </w:tbl>
    <w:p w14:paraId="68FE2FD8" w14:textId="253312BD" w:rsidR="0088067C" w:rsidRPr="00137062" w:rsidRDefault="001F1708" w:rsidP="001F1708">
      <w:pPr>
        <w:spacing w:line="240" w:lineRule="auto"/>
        <w:ind w:left="1530"/>
        <w:jc w:val="left"/>
        <w:rPr>
          <w:rFonts w:eastAsia="Times New Roman"/>
          <w:b/>
          <w:snapToGrid w:val="0"/>
          <w:szCs w:val="22"/>
          <w:lang w:eastAsia="de-DE" w:bidi="en-US"/>
        </w:rPr>
      </w:pPr>
      <w:r w:rsidRPr="00137062">
        <w:rPr>
          <w:rFonts w:eastAsia="Times New Roman"/>
          <w:bCs/>
          <w:snapToGrid w:val="0"/>
          <w:szCs w:val="22"/>
          <w:lang w:eastAsia="de-DE" w:bidi="en-US"/>
        </w:rPr>
        <w:t xml:space="preserve">Tabulka </w:t>
      </w:r>
      <w:r w:rsidRPr="00137062">
        <w:rPr>
          <w:rFonts w:eastAsia="Times New Roman"/>
          <w:b/>
          <w:snapToGrid w:val="0"/>
          <w:szCs w:val="22"/>
          <w:lang w:eastAsia="de-DE" w:bidi="en-US"/>
        </w:rPr>
        <w:t>č.</w:t>
      </w:r>
      <w:r w:rsidR="009D01F9" w:rsidRPr="00137062">
        <w:rPr>
          <w:rFonts w:eastAsia="Times New Roman"/>
          <w:b/>
          <w:snapToGrid w:val="0"/>
          <w:szCs w:val="22"/>
          <w:lang w:eastAsia="de-DE" w:bidi="en-US"/>
        </w:rPr>
        <w:t>8</w:t>
      </w:r>
    </w:p>
    <w:p w14:paraId="31B37BDE" w14:textId="77777777" w:rsidR="00B863F0" w:rsidRPr="00137062" w:rsidRDefault="00B863F0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59BC1EB7" w14:textId="77777777" w:rsidR="008B170E" w:rsidRPr="00137062" w:rsidRDefault="008B170E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 w:rsidRPr="00137062">
        <w:rPr>
          <w:rFonts w:eastAsia="Times New Roman"/>
          <w:bCs/>
          <w:snapToGrid w:val="0"/>
          <w:szCs w:val="22"/>
          <w:lang w:eastAsia="de-DE" w:bidi="en-US"/>
        </w:rPr>
        <w:t>V průběhu tohoto experimentu jsme úspěšně provedli ověření Ohmova zákona, který stanovuje lineární vztah mezi napětím a proudem v elektrickém obvodu. Naše měření a výpočty prokázaly, že vypočítané hodnoty odporu na základě naměřených hodnot napětí a proudu odpovídají skutečnému odporu v elektrickém obvodu.</w:t>
      </w:r>
    </w:p>
    <w:p w14:paraId="20F340DA" w14:textId="77777777" w:rsidR="008B170E" w:rsidRPr="00137062" w:rsidRDefault="008B170E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71F60344" w14:textId="7B1FA276" w:rsidR="007802BA" w:rsidRPr="00137062" w:rsidRDefault="008B170E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  <w:r w:rsidRPr="00137062">
        <w:rPr>
          <w:rFonts w:eastAsia="Times New Roman"/>
          <w:bCs/>
          <w:snapToGrid w:val="0"/>
          <w:szCs w:val="22"/>
          <w:lang w:eastAsia="de-DE" w:bidi="en-US"/>
        </w:rPr>
        <w:t>Během experimentu jsme však identifikovali určité odchylky a možné chyby. Tyto odchylky mohou být způsobeny faktory, jako jsou nevhodně zvolené rozsahy měřidel, tolerance rezistorů, nepřesnosti ve výrobě, a také vlivy jako rostoucí teplota rezistoru během měření.</w:t>
      </w:r>
    </w:p>
    <w:p w14:paraId="12ADA782" w14:textId="77777777" w:rsidR="004355B0" w:rsidRPr="00137062" w:rsidRDefault="004355B0" w:rsidP="008B170E">
      <w:pPr>
        <w:spacing w:line="240" w:lineRule="auto"/>
        <w:jc w:val="left"/>
        <w:rPr>
          <w:rFonts w:eastAsia="Times New Roman"/>
          <w:bCs/>
          <w:snapToGrid w:val="0"/>
          <w:szCs w:val="22"/>
          <w:lang w:eastAsia="de-DE" w:bidi="en-US"/>
        </w:rPr>
      </w:pPr>
    </w:p>
    <w:p w14:paraId="1B1D43D6" w14:textId="01C158EA" w:rsidR="005A14F1" w:rsidRPr="00137062" w:rsidRDefault="00A11A57" w:rsidP="00911758">
      <w:pPr>
        <w:pStyle w:val="MDPI21heading1"/>
        <w:ind w:left="0"/>
        <w:rPr>
          <w:sz w:val="32"/>
          <w:szCs w:val="36"/>
          <w:lang w:val="cs-CZ"/>
        </w:rPr>
      </w:pPr>
      <w:r w:rsidRPr="00137062">
        <w:rPr>
          <w:sz w:val="24"/>
          <w:szCs w:val="28"/>
          <w:lang w:val="cs-CZ"/>
        </w:rPr>
        <w:t xml:space="preserve">6. </w:t>
      </w:r>
      <w:r w:rsidR="005A14F1" w:rsidRPr="00137062">
        <w:rPr>
          <w:sz w:val="24"/>
          <w:szCs w:val="28"/>
          <w:lang w:val="cs-CZ"/>
        </w:rPr>
        <w:t>Odkazy</w:t>
      </w:r>
    </w:p>
    <w:p w14:paraId="2275D0B1" w14:textId="1885B6EF" w:rsidR="005A14F1" w:rsidRPr="00137062" w:rsidRDefault="005420D2" w:rsidP="00405A41">
      <w:pPr>
        <w:pStyle w:val="MDPI63Notes"/>
        <w:numPr>
          <w:ilvl w:val="0"/>
          <w:numId w:val="7"/>
        </w:numPr>
        <w:rPr>
          <w:lang w:val="cs-CZ"/>
        </w:rPr>
      </w:pPr>
      <w:r w:rsidRPr="00137062">
        <w:rPr>
          <w:b/>
          <w:bCs/>
          <w:lang w:val="cs-CZ"/>
        </w:rPr>
        <w:t>UNI-T-UT804</w:t>
      </w:r>
      <w:r w:rsidR="006F6614" w:rsidRPr="00137062">
        <w:rPr>
          <w:rFonts w:cs="Open Sans"/>
          <w:i/>
          <w:iCs/>
          <w:color w:val="212529"/>
          <w:shd w:val="clear" w:color="auto" w:fill="FFFFFF"/>
          <w:lang w:val="cs-CZ"/>
        </w:rPr>
        <w:t xml:space="preserve"> </w:t>
      </w:r>
      <w:r w:rsidR="00913349" w:rsidRPr="00137062">
        <w:rPr>
          <w:rFonts w:cs="Open Sans"/>
          <w:b/>
          <w:bCs/>
          <w:color w:val="212529"/>
          <w:shd w:val="clear" w:color="auto" w:fill="FFFFFF"/>
          <w:lang w:val="cs-CZ"/>
        </w:rPr>
        <w:t>Datashe</w:t>
      </w:r>
      <w:r w:rsidR="00D52753" w:rsidRPr="00137062">
        <w:rPr>
          <w:rFonts w:cs="Open Sans"/>
          <w:b/>
          <w:bCs/>
          <w:color w:val="212529"/>
          <w:shd w:val="clear" w:color="auto" w:fill="FFFFFF"/>
          <w:lang w:val="cs-CZ"/>
        </w:rPr>
        <w:t>et</w:t>
      </w:r>
      <w:r w:rsidR="00913349" w:rsidRPr="00137062">
        <w:rPr>
          <w:rFonts w:cs="Open Sans"/>
          <w:color w:val="212529"/>
          <w:shd w:val="clear" w:color="auto" w:fill="FFFFFF"/>
          <w:lang w:val="cs-CZ"/>
        </w:rPr>
        <w:t xml:space="preserve"> [online]. [cit. 2024-01-01]. Dostupné z: </w:t>
      </w:r>
      <w:hyperlink r:id="rId17" w:history="1">
        <w:r w:rsidR="00573E14" w:rsidRPr="00137062">
          <w:rPr>
            <w:rStyle w:val="Hypertextovodkaz"/>
            <w:rFonts w:cs="Open Sans"/>
            <w:shd w:val="clear" w:color="auto" w:fill="FFFFFF"/>
            <w:lang w:val="cs-CZ"/>
          </w:rPr>
          <w:t>http://unitrend.oss-cn-hongkong.aliyuncs.com/upload/file/20210610/UT804.pdf</w:t>
        </w:r>
      </w:hyperlink>
    </w:p>
    <w:p w14:paraId="6BB3A50E" w14:textId="5FFEB990" w:rsidR="006F6614" w:rsidRPr="00137062" w:rsidRDefault="00D52753" w:rsidP="00405A41">
      <w:pPr>
        <w:pStyle w:val="MDPI63Notes"/>
        <w:numPr>
          <w:ilvl w:val="0"/>
          <w:numId w:val="7"/>
        </w:numPr>
        <w:rPr>
          <w:lang w:val="cs-CZ"/>
        </w:rPr>
      </w:pPr>
      <w:r w:rsidRPr="00137062">
        <w:rPr>
          <w:rFonts w:cs="Open Sans"/>
          <w:b/>
          <w:bCs/>
          <w:color w:val="212529"/>
          <w:shd w:val="clear" w:color="auto" w:fill="FFFFFF"/>
          <w:lang w:val="cs-CZ"/>
        </w:rPr>
        <w:t>MT-5211 Datasheet</w:t>
      </w:r>
      <w:r w:rsidRPr="00137062">
        <w:rPr>
          <w:rFonts w:cs="Open Sans"/>
          <w:color w:val="212529"/>
          <w:shd w:val="clear" w:color="auto" w:fill="FFFFFF"/>
          <w:lang w:val="cs-CZ"/>
        </w:rPr>
        <w:t xml:space="preserve"> [online]. [cit. 2024-01-01]. Dostupné z: </w:t>
      </w:r>
      <w:hyperlink r:id="rId18" w:history="1">
        <w:r w:rsidRPr="00137062">
          <w:rPr>
            <w:rStyle w:val="Hypertextovodkaz"/>
            <w:rFonts w:cs="Open Sans"/>
            <w:shd w:val="clear" w:color="auto" w:fill="FFFFFF"/>
            <w:lang w:val="cs-CZ"/>
          </w:rPr>
          <w:t>https://eclipsetools.com/ProductPics/PK%20Fliers/MT-5211_flier.pdf</w:t>
        </w:r>
      </w:hyperlink>
      <w:r w:rsidRPr="00137062">
        <w:rPr>
          <w:rFonts w:cs="Open Sans"/>
          <w:color w:val="212529"/>
          <w:shd w:val="clear" w:color="auto" w:fill="FFFFFF"/>
          <w:lang w:val="cs-CZ"/>
        </w:rPr>
        <w:t xml:space="preserve"> </w:t>
      </w:r>
    </w:p>
    <w:p w14:paraId="29CE18A7" w14:textId="49610C68" w:rsidR="00F012B9" w:rsidRPr="00137062" w:rsidRDefault="003A185D" w:rsidP="00405A41">
      <w:pPr>
        <w:pStyle w:val="MDPI63Notes"/>
        <w:numPr>
          <w:ilvl w:val="0"/>
          <w:numId w:val="7"/>
        </w:numPr>
        <w:rPr>
          <w:lang w:val="cs-CZ"/>
        </w:rPr>
      </w:pPr>
      <w:r w:rsidRPr="00137062">
        <w:rPr>
          <w:lang w:val="cs-CZ"/>
        </w:rPr>
        <w:t>OpenAI. (2024, leden 1). "</w:t>
      </w:r>
      <w:r w:rsidR="00915FAB" w:rsidRPr="00137062">
        <w:rPr>
          <w:lang w:val="cs-CZ"/>
        </w:rPr>
        <w:t xml:space="preserve"> </w:t>
      </w:r>
      <w:r w:rsidR="00915FAB" w:rsidRPr="00137062">
        <w:rPr>
          <w:i/>
          <w:iCs/>
          <w:lang w:val="cs-CZ"/>
        </w:rPr>
        <w:t>Napíš zavěr pro protokol s zadaním "Ověření Ohmova</w:t>
      </w:r>
      <w:r w:rsidR="00915FAB" w:rsidRPr="00137062">
        <w:rPr>
          <w:lang w:val="cs-CZ"/>
        </w:rPr>
        <w:t xml:space="preserve"> zakona" </w:t>
      </w:r>
      <w:r w:rsidRPr="00137062">
        <w:rPr>
          <w:lang w:val="cs-CZ"/>
        </w:rPr>
        <w:t>" Získáno z</w:t>
      </w:r>
      <w:r w:rsidR="00A6528D" w:rsidRPr="00137062">
        <w:rPr>
          <w:lang w:val="cs-CZ"/>
        </w:rPr>
        <w:t xml:space="preserve"> </w:t>
      </w:r>
      <w:hyperlink r:id="rId19" w:history="1">
        <w:r w:rsidR="00A6528D" w:rsidRPr="00137062">
          <w:rPr>
            <w:rStyle w:val="Hypertextovodkaz"/>
            <w:lang w:val="cs-CZ"/>
          </w:rPr>
          <w:t>https://chat.openai.com</w:t>
        </w:r>
      </w:hyperlink>
    </w:p>
    <w:p w14:paraId="4F053A58" w14:textId="5E76B767" w:rsidR="00A6528D" w:rsidRPr="008B68A7" w:rsidRDefault="00F012B9" w:rsidP="00405A41">
      <w:pPr>
        <w:pStyle w:val="MDPI63Notes"/>
        <w:numPr>
          <w:ilvl w:val="0"/>
          <w:numId w:val="7"/>
        </w:numPr>
        <w:rPr>
          <w:lang w:val="cs-CZ"/>
        </w:rPr>
      </w:pPr>
      <w:r w:rsidRPr="00137062">
        <w:rPr>
          <w:b/>
          <w:bCs/>
          <w:lang w:val="cs-CZ"/>
        </w:rPr>
        <w:t xml:space="preserve">Obr č.1 </w:t>
      </w:r>
      <w:r w:rsidRPr="00137062">
        <w:rPr>
          <w:lang w:val="cs-CZ"/>
        </w:rPr>
        <w:t xml:space="preserve">na straně </w:t>
      </w:r>
      <w:r w:rsidRPr="00137062">
        <w:rPr>
          <w:b/>
          <w:bCs/>
          <w:lang w:val="cs-CZ"/>
        </w:rPr>
        <w:t>č.1</w:t>
      </w:r>
      <w:r w:rsidRPr="00137062">
        <w:rPr>
          <w:lang w:val="cs-CZ"/>
        </w:rPr>
        <w:t xml:space="preserve"> byl vytvořen pomocí softwarů </w:t>
      </w:r>
      <w:r w:rsidRPr="00137062">
        <w:rPr>
          <w:b/>
          <w:bCs/>
          <w:lang w:val="cs-CZ"/>
        </w:rPr>
        <w:t>KiCAD</w:t>
      </w:r>
      <w:r w:rsidRPr="00137062">
        <w:rPr>
          <w:lang w:val="cs-CZ"/>
        </w:rPr>
        <w:t xml:space="preserve"> který může </w:t>
      </w:r>
      <w:r w:rsidR="001B79D6" w:rsidRPr="00137062">
        <w:rPr>
          <w:lang w:val="cs-CZ"/>
        </w:rPr>
        <w:t>být</w:t>
      </w:r>
      <w:r w:rsidRPr="00137062">
        <w:rPr>
          <w:lang w:val="cs-CZ"/>
        </w:rPr>
        <w:t xml:space="preserve"> nalezen zde</w:t>
      </w:r>
      <w:r w:rsidRPr="00137062">
        <w:rPr>
          <w:b/>
          <w:bCs/>
          <w:lang w:val="cs-CZ"/>
        </w:rPr>
        <w:t xml:space="preserve"> - </w:t>
      </w:r>
      <w:hyperlink r:id="rId20" w:history="1">
        <w:r w:rsidRPr="00137062">
          <w:rPr>
            <w:rStyle w:val="Hypertextovodkaz"/>
            <w:lang w:val="cs-CZ"/>
          </w:rPr>
          <w:t>https://www.kicad.org</w:t>
        </w:r>
      </w:hyperlink>
      <w:r w:rsidRPr="00137062">
        <w:rPr>
          <w:lang w:val="cs-CZ"/>
        </w:rPr>
        <w:t xml:space="preserve"> </w:t>
      </w:r>
    </w:p>
    <w:sectPr w:rsidR="00A6528D" w:rsidRPr="008B68A7" w:rsidSect="0075594A">
      <w:headerReference w:type="default" r:id="rId21"/>
      <w:footerReference w:type="default" r:id="rId22"/>
      <w:headerReference w:type="first" r:id="rId23"/>
      <w:footerReference w:type="first" r:id="rId24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75D65" w14:textId="77777777" w:rsidR="0075594A" w:rsidRPr="00137062" w:rsidRDefault="0075594A">
      <w:pPr>
        <w:spacing w:line="240" w:lineRule="auto"/>
      </w:pPr>
      <w:r w:rsidRPr="00137062">
        <w:separator/>
      </w:r>
    </w:p>
  </w:endnote>
  <w:endnote w:type="continuationSeparator" w:id="0">
    <w:p w14:paraId="31E83B49" w14:textId="77777777" w:rsidR="0075594A" w:rsidRPr="00137062" w:rsidRDefault="0075594A">
      <w:pPr>
        <w:spacing w:line="240" w:lineRule="auto"/>
      </w:pPr>
      <w:r w:rsidRPr="00137062">
        <w:continuationSeparator/>
      </w:r>
    </w:p>
  </w:endnote>
  <w:endnote w:type="continuationNotice" w:id="1">
    <w:p w14:paraId="20CEA50C" w14:textId="77777777" w:rsidR="0075594A" w:rsidRPr="00137062" w:rsidRDefault="0075594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85D25" w14:textId="77777777" w:rsidR="001021CB" w:rsidRPr="00137062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BD8FD" w14:textId="77777777" w:rsidR="00CC07FA" w:rsidRPr="00137062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137062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</w:rPr>
    </w:pPr>
    <w:r w:rsidRPr="00137062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9050EE" w14:textId="77777777" w:rsidR="0075594A" w:rsidRPr="00137062" w:rsidRDefault="0075594A">
      <w:pPr>
        <w:spacing w:line="240" w:lineRule="auto"/>
      </w:pPr>
      <w:r w:rsidRPr="00137062">
        <w:separator/>
      </w:r>
    </w:p>
  </w:footnote>
  <w:footnote w:type="continuationSeparator" w:id="0">
    <w:p w14:paraId="659DB4E9" w14:textId="77777777" w:rsidR="0075594A" w:rsidRPr="00137062" w:rsidRDefault="0075594A">
      <w:pPr>
        <w:spacing w:line="240" w:lineRule="auto"/>
      </w:pPr>
      <w:r w:rsidRPr="00137062">
        <w:continuationSeparator/>
      </w:r>
    </w:p>
  </w:footnote>
  <w:footnote w:type="continuationNotice" w:id="1">
    <w:p w14:paraId="15B249F0" w14:textId="77777777" w:rsidR="0075594A" w:rsidRPr="00137062" w:rsidRDefault="0075594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95872" w14:textId="2C325AF5" w:rsidR="00CC07FA" w:rsidRPr="00137062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 w:rsidRPr="00137062">
      <w:rPr>
        <w:bCs/>
        <w:iCs/>
        <w:sz w:val="16"/>
        <w:szCs w:val="16"/>
      </w:rPr>
      <w:tab/>
    </w:r>
    <w:r w:rsidR="003856F7" w:rsidRPr="00137062">
      <w:rPr>
        <w:bCs/>
        <w:iCs/>
        <w:sz w:val="16"/>
        <w:szCs w:val="16"/>
      </w:rPr>
      <w:fldChar w:fldCharType="begin"/>
    </w:r>
    <w:r w:rsidR="003856F7" w:rsidRPr="00137062">
      <w:rPr>
        <w:bCs/>
        <w:iCs/>
        <w:sz w:val="16"/>
        <w:szCs w:val="16"/>
      </w:rPr>
      <w:instrText>PAGE   \* MERGEFORMAT</w:instrText>
    </w:r>
    <w:r w:rsidR="003856F7" w:rsidRPr="00137062">
      <w:rPr>
        <w:bCs/>
        <w:iCs/>
        <w:sz w:val="16"/>
        <w:szCs w:val="16"/>
      </w:rPr>
      <w:fldChar w:fldCharType="separate"/>
    </w:r>
    <w:r w:rsidR="003856F7" w:rsidRPr="00137062">
      <w:rPr>
        <w:bCs/>
        <w:iCs/>
        <w:sz w:val="16"/>
        <w:szCs w:val="16"/>
      </w:rPr>
      <w:t>1</w:t>
    </w:r>
    <w:r w:rsidR="003856F7" w:rsidRPr="00137062">
      <w:rPr>
        <w:bCs/>
        <w:iCs/>
        <w:sz w:val="16"/>
        <w:szCs w:val="16"/>
      </w:rPr>
      <w:fldChar w:fldCharType="end"/>
    </w:r>
  </w:p>
  <w:p w14:paraId="2242D07A" w14:textId="77777777" w:rsidR="001021CB" w:rsidRPr="00137062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CC07FA" w:rsidRPr="00137062" w14:paraId="430C7BFC" w14:textId="77777777" w:rsidTr="00C04CD9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5A16189" w14:textId="1838744D" w:rsidR="00CC07FA" w:rsidRPr="00137062" w:rsidRDefault="00CC07FA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</w:p>
      </w:tc>
      <w:tc>
        <w:tcPr>
          <w:tcW w:w="4535" w:type="dxa"/>
          <w:shd w:val="clear" w:color="auto" w:fill="auto"/>
          <w:vAlign w:val="center"/>
        </w:tcPr>
        <w:p w14:paraId="5B279E63" w14:textId="77777777" w:rsidR="00CC07FA" w:rsidRPr="00137062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19F40FBD" w14:textId="533A151C" w:rsidR="00CC07FA" w:rsidRPr="00137062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77777777" w:rsidR="001021CB" w:rsidRPr="00137062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4" w15:restartNumberingAfterBreak="0">
    <w:nsid w:val="36F0596C"/>
    <w:multiLevelType w:val="hybridMultilevel"/>
    <w:tmpl w:val="67720AA0"/>
    <w:lvl w:ilvl="0" w:tplc="DA60339C">
      <w:start w:val="1"/>
      <w:numFmt w:val="decimal"/>
      <w:lvlText w:val="%1."/>
      <w:lvlJc w:val="left"/>
      <w:pPr>
        <w:ind w:left="1230" w:hanging="360"/>
      </w:pPr>
      <w:rPr>
        <w:rFonts w:ascii="Palatino Linotype" w:eastAsia="Times New Roman" w:hAnsi="Palatino Linotype" w:cs="Times New Roman"/>
      </w:rPr>
    </w:lvl>
    <w:lvl w:ilvl="1" w:tplc="04050019" w:tentative="1">
      <w:start w:val="1"/>
      <w:numFmt w:val="lowerLetter"/>
      <w:lvlText w:val="%2."/>
      <w:lvlJc w:val="left"/>
      <w:pPr>
        <w:ind w:left="1950" w:hanging="360"/>
      </w:pPr>
    </w:lvl>
    <w:lvl w:ilvl="2" w:tplc="0405001B" w:tentative="1">
      <w:start w:val="1"/>
      <w:numFmt w:val="lowerRoman"/>
      <w:lvlText w:val="%3."/>
      <w:lvlJc w:val="right"/>
      <w:pPr>
        <w:ind w:left="2670" w:hanging="180"/>
      </w:pPr>
    </w:lvl>
    <w:lvl w:ilvl="3" w:tplc="0405000F" w:tentative="1">
      <w:start w:val="1"/>
      <w:numFmt w:val="decimal"/>
      <w:lvlText w:val="%4."/>
      <w:lvlJc w:val="left"/>
      <w:pPr>
        <w:ind w:left="3390" w:hanging="360"/>
      </w:pPr>
    </w:lvl>
    <w:lvl w:ilvl="4" w:tplc="04050019" w:tentative="1">
      <w:start w:val="1"/>
      <w:numFmt w:val="lowerLetter"/>
      <w:lvlText w:val="%5."/>
      <w:lvlJc w:val="left"/>
      <w:pPr>
        <w:ind w:left="4110" w:hanging="360"/>
      </w:pPr>
    </w:lvl>
    <w:lvl w:ilvl="5" w:tplc="0405001B" w:tentative="1">
      <w:start w:val="1"/>
      <w:numFmt w:val="lowerRoman"/>
      <w:lvlText w:val="%6."/>
      <w:lvlJc w:val="right"/>
      <w:pPr>
        <w:ind w:left="4830" w:hanging="180"/>
      </w:pPr>
    </w:lvl>
    <w:lvl w:ilvl="6" w:tplc="0405000F" w:tentative="1">
      <w:start w:val="1"/>
      <w:numFmt w:val="decimal"/>
      <w:lvlText w:val="%7."/>
      <w:lvlJc w:val="left"/>
      <w:pPr>
        <w:ind w:left="5550" w:hanging="360"/>
      </w:pPr>
    </w:lvl>
    <w:lvl w:ilvl="7" w:tplc="04050019" w:tentative="1">
      <w:start w:val="1"/>
      <w:numFmt w:val="lowerLetter"/>
      <w:lvlText w:val="%8."/>
      <w:lvlJc w:val="left"/>
      <w:pPr>
        <w:ind w:left="6270" w:hanging="360"/>
      </w:pPr>
    </w:lvl>
    <w:lvl w:ilvl="8" w:tplc="0405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5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6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abstractNum w:abstractNumId="8" w15:restartNumberingAfterBreak="0">
    <w:nsid w:val="7D1C6FAF"/>
    <w:multiLevelType w:val="hybridMultilevel"/>
    <w:tmpl w:val="BA3C457A"/>
    <w:lvl w:ilvl="0" w:tplc="0405000F">
      <w:start w:val="1"/>
      <w:numFmt w:val="decimal"/>
      <w:lvlText w:val="%1."/>
      <w:lvlJc w:val="left"/>
      <w:pPr>
        <w:ind w:left="1230" w:hanging="360"/>
      </w:pPr>
    </w:lvl>
    <w:lvl w:ilvl="1" w:tplc="FFFFFFFF" w:tentative="1">
      <w:start w:val="1"/>
      <w:numFmt w:val="lowerLetter"/>
      <w:lvlText w:val="%2."/>
      <w:lvlJc w:val="left"/>
      <w:pPr>
        <w:ind w:left="1950" w:hanging="360"/>
      </w:pPr>
    </w:lvl>
    <w:lvl w:ilvl="2" w:tplc="FFFFFFFF" w:tentative="1">
      <w:start w:val="1"/>
      <w:numFmt w:val="lowerRoman"/>
      <w:lvlText w:val="%3."/>
      <w:lvlJc w:val="right"/>
      <w:pPr>
        <w:ind w:left="2670" w:hanging="180"/>
      </w:pPr>
    </w:lvl>
    <w:lvl w:ilvl="3" w:tplc="FFFFFFFF" w:tentative="1">
      <w:start w:val="1"/>
      <w:numFmt w:val="decimal"/>
      <w:lvlText w:val="%4."/>
      <w:lvlJc w:val="left"/>
      <w:pPr>
        <w:ind w:left="3390" w:hanging="360"/>
      </w:pPr>
    </w:lvl>
    <w:lvl w:ilvl="4" w:tplc="FFFFFFFF" w:tentative="1">
      <w:start w:val="1"/>
      <w:numFmt w:val="lowerLetter"/>
      <w:lvlText w:val="%5."/>
      <w:lvlJc w:val="left"/>
      <w:pPr>
        <w:ind w:left="4110" w:hanging="360"/>
      </w:pPr>
    </w:lvl>
    <w:lvl w:ilvl="5" w:tplc="FFFFFFFF" w:tentative="1">
      <w:start w:val="1"/>
      <w:numFmt w:val="lowerRoman"/>
      <w:lvlText w:val="%6."/>
      <w:lvlJc w:val="right"/>
      <w:pPr>
        <w:ind w:left="4830" w:hanging="180"/>
      </w:pPr>
    </w:lvl>
    <w:lvl w:ilvl="6" w:tplc="FFFFFFFF" w:tentative="1">
      <w:start w:val="1"/>
      <w:numFmt w:val="decimal"/>
      <w:lvlText w:val="%7."/>
      <w:lvlJc w:val="left"/>
      <w:pPr>
        <w:ind w:left="5550" w:hanging="360"/>
      </w:pPr>
    </w:lvl>
    <w:lvl w:ilvl="7" w:tplc="FFFFFFFF" w:tentative="1">
      <w:start w:val="1"/>
      <w:numFmt w:val="lowerLetter"/>
      <w:lvlText w:val="%8."/>
      <w:lvlJc w:val="left"/>
      <w:pPr>
        <w:ind w:left="6270" w:hanging="360"/>
      </w:pPr>
    </w:lvl>
    <w:lvl w:ilvl="8" w:tplc="FFFFFFFF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637837711">
    <w:abstractNumId w:val="1"/>
  </w:num>
  <w:num w:numId="2" w16cid:durableId="1707369861">
    <w:abstractNumId w:val="5"/>
  </w:num>
  <w:num w:numId="3" w16cid:durableId="1500386515">
    <w:abstractNumId w:val="2"/>
  </w:num>
  <w:num w:numId="4" w16cid:durableId="1687830356">
    <w:abstractNumId w:val="0"/>
  </w:num>
  <w:num w:numId="5" w16cid:durableId="1085952835">
    <w:abstractNumId w:val="7"/>
  </w:num>
  <w:num w:numId="6" w16cid:durableId="1507206125">
    <w:abstractNumId w:val="3"/>
  </w:num>
  <w:num w:numId="7" w16cid:durableId="2067875283">
    <w:abstractNumId w:val="6"/>
  </w:num>
  <w:num w:numId="8" w16cid:durableId="1796673294">
    <w:abstractNumId w:val="4"/>
  </w:num>
  <w:num w:numId="9" w16cid:durableId="1757824333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03F39"/>
    <w:rsid w:val="00010056"/>
    <w:rsid w:val="00015932"/>
    <w:rsid w:val="0002376B"/>
    <w:rsid w:val="0002467A"/>
    <w:rsid w:val="0003094C"/>
    <w:rsid w:val="00034514"/>
    <w:rsid w:val="000348EE"/>
    <w:rsid w:val="00035050"/>
    <w:rsid w:val="00036165"/>
    <w:rsid w:val="00050254"/>
    <w:rsid w:val="00053320"/>
    <w:rsid w:val="00053B44"/>
    <w:rsid w:val="0006196F"/>
    <w:rsid w:val="000626BB"/>
    <w:rsid w:val="000670C3"/>
    <w:rsid w:val="00072665"/>
    <w:rsid w:val="0007280F"/>
    <w:rsid w:val="00093D65"/>
    <w:rsid w:val="00094E70"/>
    <w:rsid w:val="000A0AC4"/>
    <w:rsid w:val="000A1421"/>
    <w:rsid w:val="000A2F6D"/>
    <w:rsid w:val="000A6C77"/>
    <w:rsid w:val="000B2152"/>
    <w:rsid w:val="000B3044"/>
    <w:rsid w:val="000B7579"/>
    <w:rsid w:val="000C069C"/>
    <w:rsid w:val="000C0C39"/>
    <w:rsid w:val="000C18B3"/>
    <w:rsid w:val="000C5F15"/>
    <w:rsid w:val="000C6557"/>
    <w:rsid w:val="000D05AA"/>
    <w:rsid w:val="000D1166"/>
    <w:rsid w:val="000D41E6"/>
    <w:rsid w:val="000D62EE"/>
    <w:rsid w:val="000D6595"/>
    <w:rsid w:val="000D79D0"/>
    <w:rsid w:val="000E303D"/>
    <w:rsid w:val="000E4F5B"/>
    <w:rsid w:val="001021CB"/>
    <w:rsid w:val="00103DA3"/>
    <w:rsid w:val="001232A9"/>
    <w:rsid w:val="00123470"/>
    <w:rsid w:val="00124DF3"/>
    <w:rsid w:val="00131C03"/>
    <w:rsid w:val="00131D2C"/>
    <w:rsid w:val="00135119"/>
    <w:rsid w:val="00136575"/>
    <w:rsid w:val="00137062"/>
    <w:rsid w:val="0013721B"/>
    <w:rsid w:val="001413AC"/>
    <w:rsid w:val="001440CA"/>
    <w:rsid w:val="0014702E"/>
    <w:rsid w:val="001473A4"/>
    <w:rsid w:val="001512B8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B3F75"/>
    <w:rsid w:val="001B591E"/>
    <w:rsid w:val="001B73C6"/>
    <w:rsid w:val="001B79D6"/>
    <w:rsid w:val="001B7AE7"/>
    <w:rsid w:val="001E2AEB"/>
    <w:rsid w:val="001E2C5A"/>
    <w:rsid w:val="001E4AE4"/>
    <w:rsid w:val="001E613B"/>
    <w:rsid w:val="001F1708"/>
    <w:rsid w:val="001F4A69"/>
    <w:rsid w:val="001F523B"/>
    <w:rsid w:val="001F73E8"/>
    <w:rsid w:val="002021B0"/>
    <w:rsid w:val="00207ABE"/>
    <w:rsid w:val="00220497"/>
    <w:rsid w:val="00222FA6"/>
    <w:rsid w:val="00226184"/>
    <w:rsid w:val="002274BD"/>
    <w:rsid w:val="002304A2"/>
    <w:rsid w:val="00236683"/>
    <w:rsid w:val="002424C4"/>
    <w:rsid w:val="0025297C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768DE"/>
    <w:rsid w:val="002806A4"/>
    <w:rsid w:val="00293073"/>
    <w:rsid w:val="00295E92"/>
    <w:rsid w:val="00297482"/>
    <w:rsid w:val="002A00FF"/>
    <w:rsid w:val="002A2B1F"/>
    <w:rsid w:val="002A66F5"/>
    <w:rsid w:val="002B07A7"/>
    <w:rsid w:val="002B203D"/>
    <w:rsid w:val="002B2EA9"/>
    <w:rsid w:val="002B32BE"/>
    <w:rsid w:val="002B4E9B"/>
    <w:rsid w:val="002C1046"/>
    <w:rsid w:val="002D5B69"/>
    <w:rsid w:val="002D630E"/>
    <w:rsid w:val="002D6E0E"/>
    <w:rsid w:val="002D7DF8"/>
    <w:rsid w:val="002E457E"/>
    <w:rsid w:val="002F1B1C"/>
    <w:rsid w:val="002F4DAA"/>
    <w:rsid w:val="002F5809"/>
    <w:rsid w:val="002F67FF"/>
    <w:rsid w:val="003022E1"/>
    <w:rsid w:val="00304D16"/>
    <w:rsid w:val="00315E60"/>
    <w:rsid w:val="00321F8C"/>
    <w:rsid w:val="00326141"/>
    <w:rsid w:val="003313FF"/>
    <w:rsid w:val="00335A4F"/>
    <w:rsid w:val="003431BE"/>
    <w:rsid w:val="00344D5F"/>
    <w:rsid w:val="003513EC"/>
    <w:rsid w:val="003529F4"/>
    <w:rsid w:val="003605BB"/>
    <w:rsid w:val="003657E0"/>
    <w:rsid w:val="00376742"/>
    <w:rsid w:val="00376BC2"/>
    <w:rsid w:val="003856F7"/>
    <w:rsid w:val="00387D27"/>
    <w:rsid w:val="00390AD2"/>
    <w:rsid w:val="00394DFC"/>
    <w:rsid w:val="003A185D"/>
    <w:rsid w:val="003B19EF"/>
    <w:rsid w:val="003B34AB"/>
    <w:rsid w:val="003B623A"/>
    <w:rsid w:val="003C1CAF"/>
    <w:rsid w:val="003D22D5"/>
    <w:rsid w:val="003D65EF"/>
    <w:rsid w:val="003D78C1"/>
    <w:rsid w:val="003F18E7"/>
    <w:rsid w:val="003F7671"/>
    <w:rsid w:val="00401D30"/>
    <w:rsid w:val="004033E4"/>
    <w:rsid w:val="00405A41"/>
    <w:rsid w:val="00406C3F"/>
    <w:rsid w:val="00413FEB"/>
    <w:rsid w:val="004163F9"/>
    <w:rsid w:val="00424E23"/>
    <w:rsid w:val="00424F5A"/>
    <w:rsid w:val="00426F5B"/>
    <w:rsid w:val="00427D6C"/>
    <w:rsid w:val="004346BC"/>
    <w:rsid w:val="00435362"/>
    <w:rsid w:val="004355B0"/>
    <w:rsid w:val="00441A3E"/>
    <w:rsid w:val="00450F66"/>
    <w:rsid w:val="004552CC"/>
    <w:rsid w:val="00460D24"/>
    <w:rsid w:val="00472FC2"/>
    <w:rsid w:val="00481777"/>
    <w:rsid w:val="0048430A"/>
    <w:rsid w:val="00487699"/>
    <w:rsid w:val="00491ECD"/>
    <w:rsid w:val="00492418"/>
    <w:rsid w:val="00495028"/>
    <w:rsid w:val="004A1D25"/>
    <w:rsid w:val="004A2EE3"/>
    <w:rsid w:val="004A6842"/>
    <w:rsid w:val="004B0762"/>
    <w:rsid w:val="004B0DDB"/>
    <w:rsid w:val="004B51B7"/>
    <w:rsid w:val="004D113B"/>
    <w:rsid w:val="004D231A"/>
    <w:rsid w:val="004D2EE2"/>
    <w:rsid w:val="004D4389"/>
    <w:rsid w:val="004E0EB9"/>
    <w:rsid w:val="004E472C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420D2"/>
    <w:rsid w:val="005603C9"/>
    <w:rsid w:val="005620F5"/>
    <w:rsid w:val="005646C4"/>
    <w:rsid w:val="005738EB"/>
    <w:rsid w:val="00573E14"/>
    <w:rsid w:val="005768C2"/>
    <w:rsid w:val="00580BCD"/>
    <w:rsid w:val="005819FC"/>
    <w:rsid w:val="00581FCB"/>
    <w:rsid w:val="00582D71"/>
    <w:rsid w:val="00583E63"/>
    <w:rsid w:val="00584276"/>
    <w:rsid w:val="00597AAF"/>
    <w:rsid w:val="005A0586"/>
    <w:rsid w:val="005A14F1"/>
    <w:rsid w:val="005A3556"/>
    <w:rsid w:val="005A6C92"/>
    <w:rsid w:val="005A6FBD"/>
    <w:rsid w:val="005B0BFC"/>
    <w:rsid w:val="005B2907"/>
    <w:rsid w:val="005B4939"/>
    <w:rsid w:val="005B4BDE"/>
    <w:rsid w:val="005B7E62"/>
    <w:rsid w:val="005C1996"/>
    <w:rsid w:val="005C3830"/>
    <w:rsid w:val="005C7C36"/>
    <w:rsid w:val="005D2F8C"/>
    <w:rsid w:val="005D7A8E"/>
    <w:rsid w:val="005E17AE"/>
    <w:rsid w:val="005E4CA1"/>
    <w:rsid w:val="005E7E10"/>
    <w:rsid w:val="005F0D7C"/>
    <w:rsid w:val="005F2C5D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40A71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4B03"/>
    <w:rsid w:val="00677F10"/>
    <w:rsid w:val="00683DCB"/>
    <w:rsid w:val="0068542A"/>
    <w:rsid w:val="00685779"/>
    <w:rsid w:val="00687305"/>
    <w:rsid w:val="00687318"/>
    <w:rsid w:val="00692393"/>
    <w:rsid w:val="00694066"/>
    <w:rsid w:val="006B0462"/>
    <w:rsid w:val="006B17B9"/>
    <w:rsid w:val="006B36AC"/>
    <w:rsid w:val="006B50E7"/>
    <w:rsid w:val="006C0795"/>
    <w:rsid w:val="006C36F7"/>
    <w:rsid w:val="006C3F2B"/>
    <w:rsid w:val="006C4B0C"/>
    <w:rsid w:val="006C5433"/>
    <w:rsid w:val="006C598A"/>
    <w:rsid w:val="006C59B6"/>
    <w:rsid w:val="006D7B07"/>
    <w:rsid w:val="006D7E08"/>
    <w:rsid w:val="006E0D43"/>
    <w:rsid w:val="006E1031"/>
    <w:rsid w:val="006E6A85"/>
    <w:rsid w:val="006E73D5"/>
    <w:rsid w:val="006F6614"/>
    <w:rsid w:val="00700605"/>
    <w:rsid w:val="007071CE"/>
    <w:rsid w:val="00717B54"/>
    <w:rsid w:val="00726B37"/>
    <w:rsid w:val="0072746E"/>
    <w:rsid w:val="007325C4"/>
    <w:rsid w:val="00742AEC"/>
    <w:rsid w:val="007437C6"/>
    <w:rsid w:val="00743D3C"/>
    <w:rsid w:val="007533A2"/>
    <w:rsid w:val="0075594A"/>
    <w:rsid w:val="0075687D"/>
    <w:rsid w:val="00756FA2"/>
    <w:rsid w:val="00763DA6"/>
    <w:rsid w:val="007647F8"/>
    <w:rsid w:val="00772430"/>
    <w:rsid w:val="00774444"/>
    <w:rsid w:val="00774831"/>
    <w:rsid w:val="007802BA"/>
    <w:rsid w:val="0078379B"/>
    <w:rsid w:val="007924DA"/>
    <w:rsid w:val="0079331E"/>
    <w:rsid w:val="00794A1A"/>
    <w:rsid w:val="00795B41"/>
    <w:rsid w:val="00795EE1"/>
    <w:rsid w:val="007961A0"/>
    <w:rsid w:val="007972F6"/>
    <w:rsid w:val="00797462"/>
    <w:rsid w:val="00797B71"/>
    <w:rsid w:val="00797F03"/>
    <w:rsid w:val="007A0934"/>
    <w:rsid w:val="007B01CF"/>
    <w:rsid w:val="007B0ED9"/>
    <w:rsid w:val="007B4547"/>
    <w:rsid w:val="007B70BD"/>
    <w:rsid w:val="007B7342"/>
    <w:rsid w:val="007C15D2"/>
    <w:rsid w:val="007C1A36"/>
    <w:rsid w:val="007C2FB4"/>
    <w:rsid w:val="007C4FD1"/>
    <w:rsid w:val="007C56AA"/>
    <w:rsid w:val="007D6797"/>
    <w:rsid w:val="007E3648"/>
    <w:rsid w:val="007E3956"/>
    <w:rsid w:val="007E78A0"/>
    <w:rsid w:val="007E7FC3"/>
    <w:rsid w:val="007F353D"/>
    <w:rsid w:val="0080444E"/>
    <w:rsid w:val="008113D2"/>
    <w:rsid w:val="008149D9"/>
    <w:rsid w:val="00820A8D"/>
    <w:rsid w:val="00825283"/>
    <w:rsid w:val="008254AC"/>
    <w:rsid w:val="00826F68"/>
    <w:rsid w:val="008305F9"/>
    <w:rsid w:val="008316B8"/>
    <w:rsid w:val="008445E8"/>
    <w:rsid w:val="008452E6"/>
    <w:rsid w:val="008579B8"/>
    <w:rsid w:val="0086129D"/>
    <w:rsid w:val="00864697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62BD"/>
    <w:rsid w:val="008B0FDB"/>
    <w:rsid w:val="008B170E"/>
    <w:rsid w:val="008B251E"/>
    <w:rsid w:val="008B4784"/>
    <w:rsid w:val="008B6257"/>
    <w:rsid w:val="008B68A7"/>
    <w:rsid w:val="008C3C1E"/>
    <w:rsid w:val="008C4218"/>
    <w:rsid w:val="008D260B"/>
    <w:rsid w:val="008E331F"/>
    <w:rsid w:val="008F12EF"/>
    <w:rsid w:val="008F1465"/>
    <w:rsid w:val="008F33E8"/>
    <w:rsid w:val="009007A6"/>
    <w:rsid w:val="009057A8"/>
    <w:rsid w:val="009110A6"/>
    <w:rsid w:val="00911758"/>
    <w:rsid w:val="00911B91"/>
    <w:rsid w:val="00911B9E"/>
    <w:rsid w:val="00913349"/>
    <w:rsid w:val="009148E1"/>
    <w:rsid w:val="00915FAB"/>
    <w:rsid w:val="00946342"/>
    <w:rsid w:val="00946600"/>
    <w:rsid w:val="00947D02"/>
    <w:rsid w:val="0095799A"/>
    <w:rsid w:val="009762C2"/>
    <w:rsid w:val="00980721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C48B9"/>
    <w:rsid w:val="009D01F9"/>
    <w:rsid w:val="009D39BC"/>
    <w:rsid w:val="009E4386"/>
    <w:rsid w:val="009F70E6"/>
    <w:rsid w:val="00A01CEB"/>
    <w:rsid w:val="00A03139"/>
    <w:rsid w:val="00A04C84"/>
    <w:rsid w:val="00A07C2E"/>
    <w:rsid w:val="00A07C96"/>
    <w:rsid w:val="00A119E5"/>
    <w:rsid w:val="00A11A57"/>
    <w:rsid w:val="00A1606C"/>
    <w:rsid w:val="00A1649F"/>
    <w:rsid w:val="00A169DD"/>
    <w:rsid w:val="00A17E70"/>
    <w:rsid w:val="00A24562"/>
    <w:rsid w:val="00A25409"/>
    <w:rsid w:val="00A3079D"/>
    <w:rsid w:val="00A30C5B"/>
    <w:rsid w:val="00A316AA"/>
    <w:rsid w:val="00A33AF1"/>
    <w:rsid w:val="00A367D6"/>
    <w:rsid w:val="00A41744"/>
    <w:rsid w:val="00A42D1A"/>
    <w:rsid w:val="00A506C3"/>
    <w:rsid w:val="00A50B6D"/>
    <w:rsid w:val="00A50CE9"/>
    <w:rsid w:val="00A513F4"/>
    <w:rsid w:val="00A5361C"/>
    <w:rsid w:val="00A566F8"/>
    <w:rsid w:val="00A5714E"/>
    <w:rsid w:val="00A60210"/>
    <w:rsid w:val="00A6528D"/>
    <w:rsid w:val="00A6660A"/>
    <w:rsid w:val="00A66A98"/>
    <w:rsid w:val="00A67CE3"/>
    <w:rsid w:val="00A728BD"/>
    <w:rsid w:val="00A836B8"/>
    <w:rsid w:val="00A86845"/>
    <w:rsid w:val="00A92A89"/>
    <w:rsid w:val="00A93D0B"/>
    <w:rsid w:val="00AA2844"/>
    <w:rsid w:val="00AA4E97"/>
    <w:rsid w:val="00AB0FBE"/>
    <w:rsid w:val="00AB38B6"/>
    <w:rsid w:val="00AB5097"/>
    <w:rsid w:val="00AB790B"/>
    <w:rsid w:val="00AD02AC"/>
    <w:rsid w:val="00AE32D7"/>
    <w:rsid w:val="00AE4717"/>
    <w:rsid w:val="00AE5228"/>
    <w:rsid w:val="00AE5BDA"/>
    <w:rsid w:val="00AE5FF7"/>
    <w:rsid w:val="00AE6790"/>
    <w:rsid w:val="00AF68E4"/>
    <w:rsid w:val="00AF701A"/>
    <w:rsid w:val="00B03076"/>
    <w:rsid w:val="00B03B87"/>
    <w:rsid w:val="00B051C7"/>
    <w:rsid w:val="00B053D6"/>
    <w:rsid w:val="00B075BD"/>
    <w:rsid w:val="00B13D5D"/>
    <w:rsid w:val="00B1676B"/>
    <w:rsid w:val="00B17DC9"/>
    <w:rsid w:val="00B23600"/>
    <w:rsid w:val="00B26FA8"/>
    <w:rsid w:val="00B272CB"/>
    <w:rsid w:val="00B27C01"/>
    <w:rsid w:val="00B3038B"/>
    <w:rsid w:val="00B33E0F"/>
    <w:rsid w:val="00B341AB"/>
    <w:rsid w:val="00B371EE"/>
    <w:rsid w:val="00B47E37"/>
    <w:rsid w:val="00B53EE2"/>
    <w:rsid w:val="00B54EB6"/>
    <w:rsid w:val="00B60E01"/>
    <w:rsid w:val="00B642B6"/>
    <w:rsid w:val="00B65CA7"/>
    <w:rsid w:val="00B71268"/>
    <w:rsid w:val="00B72454"/>
    <w:rsid w:val="00B726EA"/>
    <w:rsid w:val="00B72C95"/>
    <w:rsid w:val="00B72D93"/>
    <w:rsid w:val="00B76C7B"/>
    <w:rsid w:val="00B82F0F"/>
    <w:rsid w:val="00B8636D"/>
    <w:rsid w:val="00B863F0"/>
    <w:rsid w:val="00B875B2"/>
    <w:rsid w:val="00B90AEF"/>
    <w:rsid w:val="00B9171D"/>
    <w:rsid w:val="00B93220"/>
    <w:rsid w:val="00B93AA1"/>
    <w:rsid w:val="00B95167"/>
    <w:rsid w:val="00BA22B6"/>
    <w:rsid w:val="00BA2915"/>
    <w:rsid w:val="00BA4BB5"/>
    <w:rsid w:val="00BB4C28"/>
    <w:rsid w:val="00BB7A6D"/>
    <w:rsid w:val="00BC197E"/>
    <w:rsid w:val="00BC4C62"/>
    <w:rsid w:val="00BC7DCB"/>
    <w:rsid w:val="00BD699E"/>
    <w:rsid w:val="00BF1F1E"/>
    <w:rsid w:val="00C04CD9"/>
    <w:rsid w:val="00C13AA0"/>
    <w:rsid w:val="00C26AB1"/>
    <w:rsid w:val="00C26CB9"/>
    <w:rsid w:val="00C26FA6"/>
    <w:rsid w:val="00C31108"/>
    <w:rsid w:val="00C31DE0"/>
    <w:rsid w:val="00C337D0"/>
    <w:rsid w:val="00C34C2C"/>
    <w:rsid w:val="00C37414"/>
    <w:rsid w:val="00C44288"/>
    <w:rsid w:val="00C47174"/>
    <w:rsid w:val="00C55264"/>
    <w:rsid w:val="00C579CE"/>
    <w:rsid w:val="00C63204"/>
    <w:rsid w:val="00C639D5"/>
    <w:rsid w:val="00C661D7"/>
    <w:rsid w:val="00C676DF"/>
    <w:rsid w:val="00C67CF1"/>
    <w:rsid w:val="00C73E7E"/>
    <w:rsid w:val="00C7761F"/>
    <w:rsid w:val="00C84187"/>
    <w:rsid w:val="00C87EC6"/>
    <w:rsid w:val="00C95A85"/>
    <w:rsid w:val="00CA0B1F"/>
    <w:rsid w:val="00CA27EE"/>
    <w:rsid w:val="00CA3270"/>
    <w:rsid w:val="00CA3C24"/>
    <w:rsid w:val="00CA46C9"/>
    <w:rsid w:val="00CA5FE6"/>
    <w:rsid w:val="00CB3C3D"/>
    <w:rsid w:val="00CB3C4C"/>
    <w:rsid w:val="00CB3CF2"/>
    <w:rsid w:val="00CB4438"/>
    <w:rsid w:val="00CB460D"/>
    <w:rsid w:val="00CB51CB"/>
    <w:rsid w:val="00CB7D4F"/>
    <w:rsid w:val="00CC07FA"/>
    <w:rsid w:val="00CC0C5D"/>
    <w:rsid w:val="00CC266F"/>
    <w:rsid w:val="00CC6499"/>
    <w:rsid w:val="00CD3DFB"/>
    <w:rsid w:val="00CD7D2F"/>
    <w:rsid w:val="00CE4A8B"/>
    <w:rsid w:val="00CE69F7"/>
    <w:rsid w:val="00D024B8"/>
    <w:rsid w:val="00D03B7B"/>
    <w:rsid w:val="00D1044C"/>
    <w:rsid w:val="00D336D2"/>
    <w:rsid w:val="00D34A5D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72772"/>
    <w:rsid w:val="00D72F4E"/>
    <w:rsid w:val="00D734AE"/>
    <w:rsid w:val="00D85D72"/>
    <w:rsid w:val="00D8703D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E08FB"/>
    <w:rsid w:val="00DE0A4F"/>
    <w:rsid w:val="00DE142D"/>
    <w:rsid w:val="00DE284C"/>
    <w:rsid w:val="00DE3DB7"/>
    <w:rsid w:val="00DE67F6"/>
    <w:rsid w:val="00DE6CB8"/>
    <w:rsid w:val="00DE7393"/>
    <w:rsid w:val="00DE7422"/>
    <w:rsid w:val="00DF332E"/>
    <w:rsid w:val="00E004F0"/>
    <w:rsid w:val="00E020E4"/>
    <w:rsid w:val="00E0277F"/>
    <w:rsid w:val="00E1210D"/>
    <w:rsid w:val="00E144DA"/>
    <w:rsid w:val="00E22487"/>
    <w:rsid w:val="00E33274"/>
    <w:rsid w:val="00E5053E"/>
    <w:rsid w:val="00E56D56"/>
    <w:rsid w:val="00E579F3"/>
    <w:rsid w:val="00E61659"/>
    <w:rsid w:val="00E6242E"/>
    <w:rsid w:val="00E63A01"/>
    <w:rsid w:val="00E64C3A"/>
    <w:rsid w:val="00E67479"/>
    <w:rsid w:val="00E674B3"/>
    <w:rsid w:val="00E758AD"/>
    <w:rsid w:val="00E80EC1"/>
    <w:rsid w:val="00E84C56"/>
    <w:rsid w:val="00E90FEE"/>
    <w:rsid w:val="00E949E0"/>
    <w:rsid w:val="00E95A56"/>
    <w:rsid w:val="00E95DC0"/>
    <w:rsid w:val="00EA02AB"/>
    <w:rsid w:val="00EA1442"/>
    <w:rsid w:val="00EA31AB"/>
    <w:rsid w:val="00EB141A"/>
    <w:rsid w:val="00EB49E6"/>
    <w:rsid w:val="00EB5E16"/>
    <w:rsid w:val="00EC2915"/>
    <w:rsid w:val="00EC4AF1"/>
    <w:rsid w:val="00EC7DF3"/>
    <w:rsid w:val="00ED25D5"/>
    <w:rsid w:val="00ED49F9"/>
    <w:rsid w:val="00ED77B7"/>
    <w:rsid w:val="00EE3197"/>
    <w:rsid w:val="00EE3F02"/>
    <w:rsid w:val="00EE66B8"/>
    <w:rsid w:val="00EF1655"/>
    <w:rsid w:val="00F012B9"/>
    <w:rsid w:val="00F03AC5"/>
    <w:rsid w:val="00F07B6E"/>
    <w:rsid w:val="00F115FD"/>
    <w:rsid w:val="00F160F4"/>
    <w:rsid w:val="00F220E3"/>
    <w:rsid w:val="00F2358C"/>
    <w:rsid w:val="00F2391A"/>
    <w:rsid w:val="00F2675D"/>
    <w:rsid w:val="00F27289"/>
    <w:rsid w:val="00F45704"/>
    <w:rsid w:val="00F53E31"/>
    <w:rsid w:val="00F53FA2"/>
    <w:rsid w:val="00F5687F"/>
    <w:rsid w:val="00F574B0"/>
    <w:rsid w:val="00F57593"/>
    <w:rsid w:val="00F60140"/>
    <w:rsid w:val="00F62D47"/>
    <w:rsid w:val="00F7013D"/>
    <w:rsid w:val="00F7240A"/>
    <w:rsid w:val="00F76717"/>
    <w:rsid w:val="00F86E1D"/>
    <w:rsid w:val="00F961A2"/>
    <w:rsid w:val="00F97058"/>
    <w:rsid w:val="00F97A0E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258F"/>
    <w:rsid w:val="00FD3254"/>
    <w:rsid w:val="00FD35B3"/>
    <w:rsid w:val="00FD3DA3"/>
    <w:rsid w:val="00FE1294"/>
    <w:rsid w:val="00FE7202"/>
    <w:rsid w:val="00FF1329"/>
    <w:rsid w:val="00FF2224"/>
    <w:rsid w:val="31416ACC"/>
    <w:rsid w:val="5B66ED74"/>
    <w:rsid w:val="70D8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724EE212-47E8-4FA2-A843-102278F6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eclipsetools.com/ProductPics/PK%20Fliers/MT-5211_flier.pdf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unitrend.oss-cn-hongkong.aliyuncs.com/upload/file/20210610/UT804.pdf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chart" Target="charts/chart3.xml"/><Relationship Id="rId20" Type="http://schemas.openxmlformats.org/officeDocument/2006/relationships/hyperlink" Target="https://www.kicad.org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yperlink" Target="https://chat.openai.com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nMe\Downloads\Ohmuv%20zakon%20tabulka%20tmd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nMe\Downloads\Ohmuv%20zakon%20tabulka%20tmd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MenMe\Downloads\Ohmuv%20zakon%20tabulka%20tmd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/>
              <a:t>VA char. 3. rezistor R3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  <a:round/>
              </a:ln>
              <a:effectLst/>
            </c:spPr>
          </c:marker>
          <c:xVal>
            <c:numRef>
              <c:f>List1!$I$6:$I$15</c:f>
              <c:numCache>
                <c:formatCode>General</c:formatCode>
                <c:ptCount val="10"/>
                <c:pt idx="0">
                  <c:v>1.97</c:v>
                </c:pt>
                <c:pt idx="1">
                  <c:v>2.4900000000000002</c:v>
                </c:pt>
                <c:pt idx="2">
                  <c:v>3.01</c:v>
                </c:pt>
                <c:pt idx="3">
                  <c:v>3.51</c:v>
                </c:pt>
                <c:pt idx="4">
                  <c:v>4.03</c:v>
                </c:pt>
                <c:pt idx="5">
                  <c:v>4.4800000000000004</c:v>
                </c:pt>
                <c:pt idx="6">
                  <c:v>4.9800000000000004</c:v>
                </c:pt>
                <c:pt idx="7">
                  <c:v>5.48</c:v>
                </c:pt>
                <c:pt idx="8">
                  <c:v>5.97</c:v>
                </c:pt>
                <c:pt idx="9">
                  <c:v>6.54</c:v>
                </c:pt>
              </c:numCache>
            </c:numRef>
          </c:xVal>
          <c:yVal>
            <c:numRef>
              <c:f>List1!$M$6:$M$15</c:f>
              <c:numCache>
                <c:formatCode>General</c:formatCode>
                <c:ptCount val="10"/>
                <c:pt idx="0">
                  <c:v>4.24</c:v>
                </c:pt>
                <c:pt idx="1">
                  <c:v>5.26</c:v>
                </c:pt>
                <c:pt idx="2">
                  <c:v>6.36</c:v>
                </c:pt>
                <c:pt idx="3">
                  <c:v>7.46</c:v>
                </c:pt>
                <c:pt idx="4">
                  <c:v>8.4499999999999993</c:v>
                </c:pt>
                <c:pt idx="5">
                  <c:v>9.51</c:v>
                </c:pt>
                <c:pt idx="6">
                  <c:v>10.63</c:v>
                </c:pt>
                <c:pt idx="7">
                  <c:v>11.67</c:v>
                </c:pt>
                <c:pt idx="8">
                  <c:v>12.72</c:v>
                </c:pt>
                <c:pt idx="9">
                  <c:v>13.85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1E6-4367-AE1D-24E61E92148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9638384"/>
        <c:axId val="429678944"/>
      </c:scatterChart>
      <c:valAx>
        <c:axId val="42963838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429678944"/>
        <c:crosses val="autoZero"/>
        <c:crossBetween val="midCat"/>
      </c:valAx>
      <c:valAx>
        <c:axId val="42967894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42963838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/>
              <a:t>VA char. 1. rezistor R1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  <a:round/>
              </a:ln>
              <a:effectLst/>
            </c:spPr>
          </c:marker>
          <c:xVal>
            <c:numRef>
              <c:f>List1!$I$6:$I$15</c:f>
              <c:numCache>
                <c:formatCode>General</c:formatCode>
                <c:ptCount val="10"/>
                <c:pt idx="0">
                  <c:v>1.97</c:v>
                </c:pt>
                <c:pt idx="1">
                  <c:v>2.4900000000000002</c:v>
                </c:pt>
                <c:pt idx="2">
                  <c:v>3.01</c:v>
                </c:pt>
                <c:pt idx="3">
                  <c:v>3.51</c:v>
                </c:pt>
                <c:pt idx="4">
                  <c:v>4.03</c:v>
                </c:pt>
                <c:pt idx="5">
                  <c:v>4.4800000000000004</c:v>
                </c:pt>
                <c:pt idx="6">
                  <c:v>4.9800000000000004</c:v>
                </c:pt>
                <c:pt idx="7">
                  <c:v>5.48</c:v>
                </c:pt>
                <c:pt idx="8">
                  <c:v>5.97</c:v>
                </c:pt>
                <c:pt idx="9">
                  <c:v>6.54</c:v>
                </c:pt>
              </c:numCache>
            </c:numRef>
          </c:xVal>
          <c:yVal>
            <c:numRef>
              <c:f>List1!$K$6:$K$15</c:f>
              <c:numCache>
                <c:formatCode>General</c:formatCode>
                <c:ptCount val="10"/>
                <c:pt idx="0">
                  <c:v>19.25</c:v>
                </c:pt>
                <c:pt idx="1">
                  <c:v>23.81</c:v>
                </c:pt>
                <c:pt idx="2">
                  <c:v>28.65</c:v>
                </c:pt>
                <c:pt idx="3">
                  <c:v>33.11</c:v>
                </c:pt>
                <c:pt idx="4">
                  <c:v>37.82</c:v>
                </c:pt>
                <c:pt idx="5">
                  <c:v>42.84</c:v>
                </c:pt>
                <c:pt idx="6">
                  <c:v>47.03</c:v>
                </c:pt>
                <c:pt idx="7">
                  <c:v>52.71</c:v>
                </c:pt>
                <c:pt idx="8">
                  <c:v>57.33</c:v>
                </c:pt>
                <c:pt idx="9">
                  <c:v>62.52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2BFF-4451-A281-1EE9310F14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0410464"/>
        <c:axId val="429676032"/>
      </c:scatterChart>
      <c:valAx>
        <c:axId val="43041046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429676032"/>
        <c:crosses val="autoZero"/>
        <c:crossBetween val="midCat"/>
      </c:valAx>
      <c:valAx>
        <c:axId val="4296760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43041046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cs-CZ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cs-CZ"/>
              <a:t>VA char. 2. rezistor R2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cs-CZ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222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  <a:round/>
              </a:ln>
              <a:effectLst/>
            </c:spPr>
          </c:marker>
          <c:xVal>
            <c:numRef>
              <c:f>List1!$I$6:$I$15</c:f>
              <c:numCache>
                <c:formatCode>General</c:formatCode>
                <c:ptCount val="10"/>
                <c:pt idx="0">
                  <c:v>1.97</c:v>
                </c:pt>
                <c:pt idx="1">
                  <c:v>2.4900000000000002</c:v>
                </c:pt>
                <c:pt idx="2">
                  <c:v>3.01</c:v>
                </c:pt>
                <c:pt idx="3">
                  <c:v>3.51</c:v>
                </c:pt>
                <c:pt idx="4">
                  <c:v>4.03</c:v>
                </c:pt>
                <c:pt idx="5">
                  <c:v>4.4800000000000004</c:v>
                </c:pt>
                <c:pt idx="6">
                  <c:v>4.9800000000000004</c:v>
                </c:pt>
                <c:pt idx="7">
                  <c:v>5.48</c:v>
                </c:pt>
                <c:pt idx="8">
                  <c:v>5.97</c:v>
                </c:pt>
                <c:pt idx="9">
                  <c:v>6.54</c:v>
                </c:pt>
              </c:numCache>
            </c:numRef>
          </c:xVal>
          <c:yVal>
            <c:numRef>
              <c:f>List1!$L$6:$L$15</c:f>
              <c:numCache>
                <c:formatCode>General</c:formatCode>
                <c:ptCount val="10"/>
                <c:pt idx="0">
                  <c:v>8.7200000000000006</c:v>
                </c:pt>
                <c:pt idx="1">
                  <c:v>10.85</c:v>
                </c:pt>
                <c:pt idx="2">
                  <c:v>13.21</c:v>
                </c:pt>
                <c:pt idx="3">
                  <c:v>15.42</c:v>
                </c:pt>
                <c:pt idx="4">
                  <c:v>17.739999999999998</c:v>
                </c:pt>
                <c:pt idx="5">
                  <c:v>19.72</c:v>
                </c:pt>
                <c:pt idx="6">
                  <c:v>22.05</c:v>
                </c:pt>
                <c:pt idx="7">
                  <c:v>24.53</c:v>
                </c:pt>
                <c:pt idx="8">
                  <c:v>26.52</c:v>
                </c:pt>
                <c:pt idx="9">
                  <c:v>28.84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8C9A-4BBD-91C7-5247396DA2B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30547856"/>
        <c:axId val="429673120"/>
      </c:scatterChart>
      <c:valAx>
        <c:axId val="43054785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429673120"/>
        <c:crosses val="autoZero"/>
        <c:crossBetween val="midCat"/>
      </c:valAx>
      <c:valAx>
        <c:axId val="42967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cs-CZ"/>
          </a:p>
        </c:txPr>
        <c:crossAx val="43054785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cs-CZ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8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0" ma:contentTypeDescription="Vytvoří nový dokument" ma:contentTypeScope="" ma:versionID="23cd27363f38d6b64723091815330e1f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c7c5b2ad7af1e60c9d6dcb52f7f6b57a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AC8FE-8149-44E7-9E13-65F91C590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</Template>
  <TotalTime>166</TotalTime>
  <Pages>7</Pages>
  <Words>809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Men Menson</cp:lastModifiedBy>
  <cp:revision>70</cp:revision>
  <dcterms:created xsi:type="dcterms:W3CDTF">2024-04-14T20:29:00Z</dcterms:created>
  <dcterms:modified xsi:type="dcterms:W3CDTF">2024-04-17T14:04:00Z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