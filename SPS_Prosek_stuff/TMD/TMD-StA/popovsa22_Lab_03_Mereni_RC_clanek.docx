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69482" w14:textId="7C303938" w:rsidR="00D8703D" w:rsidRPr="00020DCA" w:rsidRDefault="00D8703D" w:rsidP="004D113B">
      <w:pPr>
        <w:pStyle w:val="MDPI11articletype"/>
        <w:rPr>
          <w:sz w:val="24"/>
          <w:szCs w:val="28"/>
          <w:lang w:val="cs-CZ"/>
        </w:rPr>
      </w:pPr>
      <w:bookmarkStart w:id="0" w:name="_Hlk164698930"/>
      <w:bookmarkEnd w:id="0"/>
    </w:p>
    <w:tbl>
      <w:tblPr>
        <w:tblW w:w="9746" w:type="dxa"/>
        <w:tblInd w:w="3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146"/>
      </w:tblGrid>
      <w:tr w:rsidR="00EA1442" w:rsidRPr="00020DCA" w14:paraId="1F55FD07" w14:textId="77777777" w:rsidTr="00053B44">
        <w:trPr>
          <w:gridAfter w:val="1"/>
          <w:wAfter w:w="146" w:type="dxa"/>
          <w:trHeight w:val="525"/>
        </w:trPr>
        <w:tc>
          <w:tcPr>
            <w:tcW w:w="288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35189B" w14:textId="77777777" w:rsidR="00EA1442" w:rsidRPr="00020DCA" w:rsidRDefault="00EA1442" w:rsidP="00577D64">
            <w:pPr>
              <w:spacing w:line="240" w:lineRule="auto"/>
              <w:jc w:val="center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020DCA">
              <w:rPr>
                <w:noProof/>
              </w:rPr>
              <w:drawing>
                <wp:inline distT="0" distB="0" distL="0" distR="0" wp14:anchorId="0167EF40" wp14:editId="0B522AEB">
                  <wp:extent cx="1546225" cy="548640"/>
                  <wp:effectExtent l="0" t="0" r="0" b="3810"/>
                  <wp:docPr id="3" name="Obrázek 2" descr="Obsah obrázku text, Písmo, snímek obrazovky, symbol&#10;&#10;Popis byl vytvořen automatick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0E77F4-7F93-1251-154F-C3F0C5E774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brázek 2" descr="Obsah obrázku text, Písmo, snímek obrazovky, symbol&#10;&#10;Popis byl vytvořen automaticky">
                            <a:extLst>
                              <a:ext uri="{FF2B5EF4-FFF2-40B4-BE49-F238E27FC236}">
                                <a16:creationId xmlns:a16="http://schemas.microsoft.com/office/drawing/2014/main" id="{830E77F4-7F93-1251-154F-C3F0C5E774B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487" b="6832"/>
                          <a:stretch/>
                        </pic:blipFill>
                        <pic:spPr>
                          <a:xfrm>
                            <a:off x="0" y="0"/>
                            <a:ext cx="1546225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20DCA">
              <w:rPr>
                <w:rFonts w:eastAsia="Times New Roman" w:cs="Calibri"/>
                <w:sz w:val="22"/>
                <w:szCs w:val="22"/>
                <w:lang w:eastAsia="cs-CZ"/>
              </w:rPr>
              <w:t> </w:t>
            </w:r>
          </w:p>
        </w:tc>
        <w:tc>
          <w:tcPr>
            <w:tcW w:w="6720" w:type="dxa"/>
            <w:gridSpan w:val="7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EFDF2BC" w14:textId="77777777" w:rsidR="00EA1442" w:rsidRPr="00020DCA" w:rsidRDefault="00EA1442" w:rsidP="00577D64">
            <w:pPr>
              <w:spacing w:line="240" w:lineRule="auto"/>
              <w:jc w:val="center"/>
              <w:rPr>
                <w:rFonts w:eastAsia="Times New Roman" w:cs="Calibri"/>
                <w:sz w:val="40"/>
                <w:szCs w:val="40"/>
                <w:lang w:eastAsia="cs-CZ"/>
              </w:rPr>
            </w:pPr>
            <w:r w:rsidRPr="00020DCA">
              <w:rPr>
                <w:rFonts w:eastAsia="Times New Roman" w:cs="Calibri"/>
                <w:sz w:val="36"/>
                <w:szCs w:val="36"/>
                <w:lang w:eastAsia="cs-CZ"/>
              </w:rPr>
              <w:t>Střední průmyslová škola na Proseku</w:t>
            </w:r>
          </w:p>
        </w:tc>
      </w:tr>
      <w:tr w:rsidR="00EA1442" w:rsidRPr="00020DCA" w14:paraId="1E5873F2" w14:textId="77777777" w:rsidTr="00053B44">
        <w:trPr>
          <w:trHeight w:val="300"/>
        </w:trPr>
        <w:tc>
          <w:tcPr>
            <w:tcW w:w="288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8AA38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6720" w:type="dxa"/>
            <w:gridSpan w:val="7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306F46B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40"/>
                <w:szCs w:val="40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910D" w14:textId="77777777" w:rsidR="00EA1442" w:rsidRPr="00020DCA" w:rsidRDefault="00EA1442" w:rsidP="00577D64">
            <w:pPr>
              <w:spacing w:line="240" w:lineRule="auto"/>
              <w:jc w:val="center"/>
              <w:rPr>
                <w:rFonts w:eastAsia="Times New Roman" w:cs="Calibri"/>
                <w:sz w:val="40"/>
                <w:szCs w:val="40"/>
                <w:lang w:eastAsia="cs-CZ"/>
              </w:rPr>
            </w:pPr>
          </w:p>
        </w:tc>
      </w:tr>
      <w:tr w:rsidR="00EA1442" w:rsidRPr="00020DCA" w14:paraId="08596497" w14:textId="77777777" w:rsidTr="00053B44">
        <w:trPr>
          <w:trHeight w:val="300"/>
        </w:trPr>
        <w:tc>
          <w:tcPr>
            <w:tcW w:w="288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4C4AF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6720" w:type="dxa"/>
            <w:gridSpan w:val="7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EDA4923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40"/>
                <w:szCs w:val="40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49C35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020DCA" w14:paraId="3A196526" w14:textId="77777777" w:rsidTr="00053B44">
        <w:trPr>
          <w:trHeight w:val="300"/>
        </w:trPr>
        <w:tc>
          <w:tcPr>
            <w:tcW w:w="5760" w:type="dxa"/>
            <w:gridSpan w:val="6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874A555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020DC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6A45237B" wp14:editId="796F0E2B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130810</wp:posOffset>
                      </wp:positionV>
                      <wp:extent cx="3638550" cy="485775"/>
                      <wp:effectExtent l="0" t="0" r="0" b="0"/>
                      <wp:wrapNone/>
                      <wp:docPr id="930506532" name="Textové pole 4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F2C69ED-7CA4-4BE6-B458-651A621146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38550" cy="485775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7FD617" w14:textId="77777777" w:rsidR="00EA1442" w:rsidRPr="00020DCA" w:rsidRDefault="00EA1442" w:rsidP="00EA1442">
                                  <w:pPr>
                                    <w:jc w:val="center"/>
                                    <w:textAlignment w:val="baseline"/>
                                    <w:rPr>
                                      <w:rFonts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</w:pPr>
                                  <w:r w:rsidRPr="00020DCA">
                                    <w:rPr>
                                      <w:rFonts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Savva Popov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4523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43" o:spid="_x0000_s1026" type="#_x0000_t202" style="position:absolute;margin-left:-4.25pt;margin-top:10.3pt;width:286.5pt;height:38.2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" filled="f" stroked="f">
                      <v:textbox>
                        <w:txbxContent>
                          <w:p w14:paraId="577FD617" w14:textId="77777777" w:rsidR="00EA1442" w:rsidRPr="00020DCA" w:rsidRDefault="00EA1442" w:rsidP="00EA1442">
                            <w:pPr>
                              <w:jc w:val="center"/>
                              <w:textAlignment w:val="baseline"/>
                              <w:rPr>
                                <w:rFonts w:cstheme="minorBidi"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 w:rsidRPr="00020DCA">
                              <w:rPr>
                                <w:rFonts w:cstheme="minorBidi"/>
                                <w:color w:val="000000" w:themeColor="dark1"/>
                                <w:sz w:val="40"/>
                                <w:szCs w:val="40"/>
                              </w:rPr>
                              <w:t>Savva Popov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DC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347F801B" wp14:editId="1A6268A6">
                      <wp:simplePos x="0" y="0"/>
                      <wp:positionH relativeFrom="column">
                        <wp:posOffset>3638550</wp:posOffset>
                      </wp:positionH>
                      <wp:positionV relativeFrom="paragraph">
                        <wp:posOffset>190500</wp:posOffset>
                      </wp:positionV>
                      <wp:extent cx="2428875" cy="390525"/>
                      <wp:effectExtent l="0" t="0" r="0" b="0"/>
                      <wp:wrapNone/>
                      <wp:docPr id="2141835583" name="Textové pole 4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B98A0E1-3367-4F60-A110-0DB5265BB4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4683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450326" w14:textId="77777777" w:rsidR="00EA1442" w:rsidRPr="009566FC" w:rsidRDefault="00EA1442" w:rsidP="00EA1442">
                                  <w:pPr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 w:rsidRPr="009566FC"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05.03.2024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F801B" id="Textové pole 42" o:spid="_x0000_s1027" type="#_x0000_t202" style="position:absolute;margin-left:286.5pt;margin-top:15pt;width:191.25pt;height:30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" filled="f" stroked="f">
                      <v:textbox>
                        <w:txbxContent>
                          <w:p w14:paraId="5E450326" w14:textId="77777777" w:rsidR="00EA1442" w:rsidRPr="009566FC" w:rsidRDefault="00EA1442" w:rsidP="00EA1442">
                            <w:pPr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 w:rsidRPr="009566FC"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05.03.2024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DCA">
              <w:rPr>
                <w:rFonts w:eastAsia="Times New Roman" w:cs="Calibri"/>
                <w:sz w:val="22"/>
                <w:szCs w:val="22"/>
                <w:lang w:eastAsia="cs-CZ"/>
              </w:rPr>
              <w:t>Jméno a příjmení</w:t>
            </w:r>
          </w:p>
        </w:tc>
        <w:tc>
          <w:tcPr>
            <w:tcW w:w="38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5DF79BB9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020DCA">
              <w:rPr>
                <w:rFonts w:eastAsia="Times New Roman" w:cs="Calibri"/>
                <w:sz w:val="22"/>
                <w:szCs w:val="22"/>
                <w:lang w:eastAsia="cs-CZ"/>
              </w:rPr>
              <w:t>Datum měření</w:t>
            </w:r>
          </w:p>
        </w:tc>
        <w:tc>
          <w:tcPr>
            <w:tcW w:w="146" w:type="dxa"/>
            <w:vAlign w:val="center"/>
            <w:hideMark/>
          </w:tcPr>
          <w:p w14:paraId="7F1DECFB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020DCA" w14:paraId="7886F244" w14:textId="77777777" w:rsidTr="00053B44">
        <w:trPr>
          <w:trHeight w:val="300"/>
        </w:trPr>
        <w:tc>
          <w:tcPr>
            <w:tcW w:w="5760" w:type="dxa"/>
            <w:gridSpan w:val="6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A4854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BC5C370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78285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EA1442" w:rsidRPr="00020DCA" w14:paraId="50C882C7" w14:textId="77777777" w:rsidTr="00053B44">
        <w:trPr>
          <w:trHeight w:val="300"/>
        </w:trPr>
        <w:tc>
          <w:tcPr>
            <w:tcW w:w="5760" w:type="dxa"/>
            <w:gridSpan w:val="6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9259E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5F5159C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DB37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020DCA" w14:paraId="2E38E76C" w14:textId="77777777" w:rsidTr="00053B44">
        <w:trPr>
          <w:trHeight w:val="300"/>
        </w:trPr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74DF62B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020DC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4C555DCE" wp14:editId="01FC75D7">
                      <wp:simplePos x="0" y="0"/>
                      <wp:positionH relativeFrom="column">
                        <wp:posOffset>3638550</wp:posOffset>
                      </wp:positionH>
                      <wp:positionV relativeFrom="paragraph">
                        <wp:posOffset>190500</wp:posOffset>
                      </wp:positionV>
                      <wp:extent cx="2428875" cy="381000"/>
                      <wp:effectExtent l="0" t="0" r="0" b="0"/>
                      <wp:wrapNone/>
                      <wp:docPr id="1868467341" name="Textové pole 4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D8B58CE-AE09-4919-8CA7-909A42303F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4683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96BDFF" w14:textId="6063EC1C" w:rsidR="00EA1442" w:rsidRPr="009566FC" w:rsidRDefault="00E20A9B" w:rsidP="00EA1442">
                                  <w:pPr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24</w:t>
                                  </w:r>
                                  <w:r w:rsidR="00EA1442" w:rsidRPr="009566FC"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.04.2024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555DCE" id="Textové pole 41" o:spid="_x0000_s1028" type="#_x0000_t202" style="position:absolute;margin-left:286.5pt;margin-top:15pt;width:191.25pt;height:30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" filled="f" stroked="f">
                      <v:textbox>
                        <w:txbxContent>
                          <w:p w14:paraId="1896BDFF" w14:textId="6063EC1C" w:rsidR="00EA1442" w:rsidRPr="009566FC" w:rsidRDefault="00E20A9B" w:rsidP="00EA1442">
                            <w:pPr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24</w:t>
                            </w:r>
                            <w:r w:rsidR="00EA1442" w:rsidRPr="009566FC"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.04.2024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DC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416FF4" wp14:editId="6270BBFB">
                      <wp:simplePos x="0" y="0"/>
                      <wp:positionH relativeFrom="column">
                        <wp:posOffset>1819275</wp:posOffset>
                      </wp:positionH>
                      <wp:positionV relativeFrom="paragraph">
                        <wp:posOffset>190500</wp:posOffset>
                      </wp:positionV>
                      <wp:extent cx="1819275" cy="381000"/>
                      <wp:effectExtent l="0" t="0" r="0" b="0"/>
                      <wp:wrapNone/>
                      <wp:docPr id="1154188940" name="Textové pole 4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D6CBF26-244C-4DD4-9007-7250977333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927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039668" w14:textId="77777777" w:rsidR="00EA1442" w:rsidRPr="009566FC" w:rsidRDefault="00EA1442" w:rsidP="00EA1442">
                                  <w:pPr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 w:rsidRPr="009566FC"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2.EA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16FF4" id="Textové pole 40" o:spid="_x0000_s1029" type="#_x0000_t202" style="position:absolute;margin-left:143.25pt;margin-top:15pt;width:143.25pt;height:3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" filled="f" stroked="f">
                      <v:textbox>
                        <w:txbxContent>
                          <w:p w14:paraId="6A039668" w14:textId="77777777" w:rsidR="00EA1442" w:rsidRPr="009566FC" w:rsidRDefault="00EA1442" w:rsidP="00EA1442">
                            <w:pPr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 w:rsidRPr="009566FC"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2.EA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DC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9E882F3" wp14:editId="07F453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190500</wp:posOffset>
                      </wp:positionV>
                      <wp:extent cx="1819275" cy="381000"/>
                      <wp:effectExtent l="0" t="0" r="0" b="0"/>
                      <wp:wrapNone/>
                      <wp:docPr id="1898453297" name="Textové pole 3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66A679-558B-499D-ADE0-965BDD8C2A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6012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AE0B85" w14:textId="77777777" w:rsidR="00EA1442" w:rsidRPr="009566FC" w:rsidRDefault="00EA1442" w:rsidP="00EA1442">
                                  <w:pPr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 w:rsidRPr="009566FC"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L1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882F3" id="Textové pole 39" o:spid="_x0000_s1030" type="#_x0000_t202" style="position:absolute;margin-left:0;margin-top:15pt;width:143.2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" filled="f" stroked="f">
                      <v:textbox>
                        <w:txbxContent>
                          <w:p w14:paraId="26AE0B85" w14:textId="77777777" w:rsidR="00EA1442" w:rsidRPr="009566FC" w:rsidRDefault="00EA1442" w:rsidP="00EA1442">
                            <w:pPr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 w:rsidRPr="009566FC"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L1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DCA">
              <w:rPr>
                <w:rFonts w:eastAsia="Times New Roman" w:cs="Calibri"/>
                <w:sz w:val="22"/>
                <w:szCs w:val="22"/>
                <w:lang w:eastAsia="cs-CZ"/>
              </w:rPr>
              <w:t>Skupina</w:t>
            </w:r>
          </w:p>
        </w:tc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4E99C59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020DCA">
              <w:rPr>
                <w:rFonts w:eastAsia="Times New Roman" w:cs="Calibri"/>
                <w:sz w:val="22"/>
                <w:szCs w:val="22"/>
                <w:lang w:eastAsia="cs-CZ"/>
              </w:rPr>
              <w:t>Třída</w:t>
            </w:r>
          </w:p>
        </w:tc>
        <w:tc>
          <w:tcPr>
            <w:tcW w:w="38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511FDC2C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020DCA">
              <w:rPr>
                <w:rFonts w:eastAsia="Times New Roman" w:cs="Calibri"/>
                <w:sz w:val="22"/>
                <w:szCs w:val="22"/>
                <w:lang w:eastAsia="cs-CZ"/>
              </w:rPr>
              <w:t>Datum odevzdání</w:t>
            </w:r>
          </w:p>
        </w:tc>
        <w:tc>
          <w:tcPr>
            <w:tcW w:w="146" w:type="dxa"/>
            <w:vAlign w:val="center"/>
            <w:hideMark/>
          </w:tcPr>
          <w:p w14:paraId="4E4E55A8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020DCA" w14:paraId="787ED103" w14:textId="77777777" w:rsidTr="00053B44">
        <w:trPr>
          <w:trHeight w:val="300"/>
        </w:trPr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2E875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CC29E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F7319BE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F488A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EA1442" w:rsidRPr="00020DCA" w14:paraId="03934C79" w14:textId="77777777" w:rsidTr="00053B44">
        <w:trPr>
          <w:trHeight w:val="300"/>
        </w:trPr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55C19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AF63D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ED53CC2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8939A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020DCA" w14:paraId="489C03D6" w14:textId="77777777" w:rsidTr="00053B44">
        <w:trPr>
          <w:trHeight w:val="300"/>
        </w:trPr>
        <w:tc>
          <w:tcPr>
            <w:tcW w:w="1920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4E9630C" w14:textId="09B5FB90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020DC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344BF62" wp14:editId="3F6ED7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190500</wp:posOffset>
                      </wp:positionV>
                      <wp:extent cx="1209675" cy="400050"/>
                      <wp:effectExtent l="0" t="0" r="0" b="0"/>
                      <wp:wrapNone/>
                      <wp:docPr id="1260910380" name="Textové pole 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3A53A64-C544-4F6C-97F6-9B500C58FE9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7341" cy="390293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FCAAD4" w14:textId="5629C16E" w:rsidR="00EA1442" w:rsidRPr="009566FC" w:rsidRDefault="00413FEB" w:rsidP="00EA1442">
                                  <w:pPr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 w:rsidRPr="009566FC">
                                    <w:rPr>
                                      <w:rFonts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4BF62" id="Textové pole 38" o:spid="_x0000_s1031" type="#_x0000_t202" style="position:absolute;margin-left:0;margin-top:15pt;width:95.25pt;height:3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" filled="f" stroked="f">
                      <v:textbox>
                        <w:txbxContent>
                          <w:p w14:paraId="7DFCAAD4" w14:textId="5629C16E" w:rsidR="00EA1442" w:rsidRPr="009566FC" w:rsidRDefault="00413FEB" w:rsidP="00EA1442">
                            <w:pPr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 w:rsidRPr="009566FC">
                              <w:rPr>
                                <w:rFonts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20DCA">
              <w:rPr>
                <w:rFonts w:eastAsia="Times New Roman" w:cs="Calibri"/>
                <w:sz w:val="22"/>
                <w:szCs w:val="22"/>
                <w:lang w:eastAsia="cs-CZ"/>
              </w:rPr>
              <w:t>Číslo úlohy</w:t>
            </w:r>
          </w:p>
        </w:tc>
        <w:tc>
          <w:tcPr>
            <w:tcW w:w="76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488999D4" w14:textId="25807B10" w:rsidR="00EA1442" w:rsidRPr="00020DCA" w:rsidRDefault="00C63204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020DC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A60C008" wp14:editId="702A91F4">
                      <wp:simplePos x="0" y="0"/>
                      <wp:positionH relativeFrom="column">
                        <wp:posOffset>78795</wp:posOffset>
                      </wp:positionH>
                      <wp:positionV relativeFrom="paragraph">
                        <wp:posOffset>150523</wp:posOffset>
                      </wp:positionV>
                      <wp:extent cx="4857750" cy="604300"/>
                      <wp:effectExtent l="0" t="0" r="0" b="5715"/>
                      <wp:wrapNone/>
                      <wp:docPr id="17379995" name="Textové pole 3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95C90FF-93B8-4E3B-814C-011CD95074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7750" cy="6043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328C16" w14:textId="77777777" w:rsidR="00EA1442" w:rsidRPr="00020DCA" w:rsidRDefault="00EA1442" w:rsidP="00EA1442">
                                  <w:pPr>
                                    <w:jc w:val="center"/>
                                    <w:rPr>
                                      <w:rFonts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</w:pPr>
                                  <w:r w:rsidRPr="00020DCA">
                                    <w:rPr>
                                      <w:rFonts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 Měření časové konstanty RC článku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0C008" id="Textové pole 37" o:spid="_x0000_s1032" type="#_x0000_t202" style="position:absolute;margin-left:6.2pt;margin-top:11.85pt;width:382.5pt;height:4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" filled="f" stroked="f">
                      <v:textbox>
                        <w:txbxContent>
                          <w:p w14:paraId="61328C16" w14:textId="77777777" w:rsidR="00EA1442" w:rsidRPr="00020DCA" w:rsidRDefault="00EA1442" w:rsidP="00EA1442">
                            <w:pPr>
                              <w:jc w:val="center"/>
                              <w:rPr>
                                <w:rFonts w:cstheme="minorBidi"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 w:rsidRPr="00020DCA">
                              <w:rPr>
                                <w:rFonts w:cstheme="minorBidi"/>
                                <w:color w:val="000000" w:themeColor="dark1"/>
                                <w:sz w:val="40"/>
                                <w:szCs w:val="40"/>
                              </w:rPr>
                              <w:t> Měření časové konstanty RC článku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442" w:rsidRPr="00020DCA">
              <w:rPr>
                <w:rFonts w:eastAsia="Times New Roman" w:cs="Calibri"/>
                <w:sz w:val="22"/>
                <w:szCs w:val="22"/>
                <w:lang w:eastAsia="cs-CZ"/>
              </w:rPr>
              <w:t>Název úlohy</w:t>
            </w:r>
          </w:p>
        </w:tc>
        <w:tc>
          <w:tcPr>
            <w:tcW w:w="146" w:type="dxa"/>
            <w:vAlign w:val="center"/>
            <w:hideMark/>
          </w:tcPr>
          <w:p w14:paraId="61DF2504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020DCA" w14:paraId="3DD60B47" w14:textId="77777777" w:rsidTr="00053B44">
        <w:trPr>
          <w:trHeight w:val="300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44C0C79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76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4874EBC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42E6E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EA1442" w:rsidRPr="00020DCA" w14:paraId="248D887B" w14:textId="77777777" w:rsidTr="00053B44">
        <w:trPr>
          <w:trHeight w:val="315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77B6A0C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76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4A04499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46D30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020DCA" w14:paraId="2835ADC3" w14:textId="77777777" w:rsidTr="00053B44">
        <w:trPr>
          <w:trHeight w:val="300"/>
        </w:trPr>
        <w:tc>
          <w:tcPr>
            <w:tcW w:w="9600" w:type="dxa"/>
            <w:gridSpan w:val="10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64B99971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020DC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4D19A73" wp14:editId="581F22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200025</wp:posOffset>
                      </wp:positionV>
                      <wp:extent cx="6076950" cy="390525"/>
                      <wp:effectExtent l="0" t="0" r="0" b="0"/>
                      <wp:wrapNone/>
                      <wp:docPr id="1947908417" name="Textové pole 3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ACD070D-1929-4558-89C2-993B36E42DC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9130" cy="389282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44178A" id="Textové pole 36" o:spid="_x0000_s1026" type="#_x0000_t202" style="position:absolute;margin-left:0;margin-top:15.75pt;width:478.5pt;height:3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" filled="f" stroked="f"/>
                  </w:pict>
                </mc:Fallback>
              </mc:AlternateContent>
            </w:r>
            <w:r w:rsidRPr="00020DCA">
              <w:rPr>
                <w:rFonts w:eastAsia="Times New Roman" w:cs="Calibri"/>
                <w:sz w:val="22"/>
                <w:szCs w:val="22"/>
                <w:lang w:eastAsia="cs-CZ"/>
              </w:rPr>
              <w:t>Komentář a hodnocení</w:t>
            </w:r>
          </w:p>
        </w:tc>
        <w:tc>
          <w:tcPr>
            <w:tcW w:w="146" w:type="dxa"/>
            <w:vAlign w:val="center"/>
            <w:hideMark/>
          </w:tcPr>
          <w:p w14:paraId="3F407E2F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020DCA" w14:paraId="60F249E0" w14:textId="77777777" w:rsidTr="00053B44">
        <w:trPr>
          <w:trHeight w:val="300"/>
        </w:trPr>
        <w:tc>
          <w:tcPr>
            <w:tcW w:w="9600" w:type="dxa"/>
            <w:gridSpan w:val="10"/>
            <w:vMerge/>
            <w:tcBorders>
              <w:top w:val="single" w:sz="8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57DFC4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03871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EA1442" w:rsidRPr="00020DCA" w14:paraId="192232C0" w14:textId="77777777" w:rsidTr="00053B44">
        <w:trPr>
          <w:trHeight w:val="315"/>
        </w:trPr>
        <w:tc>
          <w:tcPr>
            <w:tcW w:w="9600" w:type="dxa"/>
            <w:gridSpan w:val="10"/>
            <w:vMerge/>
            <w:tcBorders>
              <w:top w:val="single" w:sz="8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08F5E9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B5D3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020DCA" w14:paraId="7E6B9CB6" w14:textId="77777777" w:rsidTr="00053B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1B415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67CA4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98D0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3981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9F0D0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4B6E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29C12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A2199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7DA39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BAF47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146" w:type="dxa"/>
            <w:vAlign w:val="center"/>
            <w:hideMark/>
          </w:tcPr>
          <w:p w14:paraId="25EFDFDB" w14:textId="77777777" w:rsidR="00EA1442" w:rsidRPr="00020DCA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</w:tbl>
    <w:p w14:paraId="50E48CC2" w14:textId="77777777" w:rsidR="001E613B" w:rsidRPr="00020DCA" w:rsidRDefault="001E613B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Cs w:val="20"/>
          <w:lang w:val="cs-CZ"/>
        </w:rPr>
      </w:pPr>
    </w:p>
    <w:p w14:paraId="63E19418" w14:textId="34BC4B5D" w:rsidR="00795EE1" w:rsidRPr="00020DCA" w:rsidRDefault="00795EE1">
      <w:pPr>
        <w:spacing w:line="240" w:lineRule="auto"/>
        <w:jc w:val="left"/>
      </w:pPr>
      <w:r w:rsidRPr="00020DCA">
        <w:br w:type="page"/>
      </w:r>
    </w:p>
    <w:p w14:paraId="33B9CFAD" w14:textId="3BD4DBE4" w:rsidR="00A1606C" w:rsidRPr="00020DCA" w:rsidRDefault="00A1606C" w:rsidP="002B203D">
      <w:pPr>
        <w:spacing w:line="240" w:lineRule="auto"/>
        <w:jc w:val="left"/>
        <w:rPr>
          <w:rFonts w:eastAsia="Times New Roman"/>
          <w:b/>
          <w:sz w:val="24"/>
          <w:szCs w:val="24"/>
          <w:lang w:eastAsia="de-DE"/>
        </w:rPr>
      </w:pPr>
    </w:p>
    <w:p w14:paraId="6CFD4304" w14:textId="52CA39F7" w:rsidR="00AE5BDA" w:rsidRPr="00020DCA" w:rsidRDefault="00AE5BDA" w:rsidP="002F4DAA">
      <w:pPr>
        <w:pStyle w:val="MDPI19line"/>
        <w:numPr>
          <w:ilvl w:val="0"/>
          <w:numId w:val="8"/>
        </w:numPr>
        <w:rPr>
          <w:rFonts w:cs="Times New Roman"/>
          <w:b/>
          <w:sz w:val="24"/>
          <w:lang w:val="cs-CZ"/>
        </w:rPr>
      </w:pPr>
      <w:bookmarkStart w:id="1" w:name="_Hlk154949961"/>
      <w:r w:rsidRPr="00020DCA">
        <w:rPr>
          <w:rFonts w:cs="Times New Roman"/>
          <w:b/>
          <w:sz w:val="24"/>
          <w:lang w:val="cs-CZ"/>
        </w:rPr>
        <w:t>Úkol měření</w:t>
      </w:r>
    </w:p>
    <w:bookmarkEnd w:id="1"/>
    <w:p w14:paraId="2A829C3B" w14:textId="1B9BAD4D" w:rsidR="004033E4" w:rsidRPr="00020DCA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020DCA">
        <w:rPr>
          <w:b w:val="0"/>
          <w:bCs/>
          <w:snapToGrid/>
          <w:szCs w:val="20"/>
          <w:lang w:val="cs-CZ"/>
        </w:rPr>
        <w:t xml:space="preserve">Uveďte výpočet kritické frekvence a časové konstanty vybraných součástek RC článků. </w:t>
      </w:r>
    </w:p>
    <w:p w14:paraId="5BCED9E9" w14:textId="0D4C8534" w:rsidR="004033E4" w:rsidRPr="00020DCA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020DCA">
        <w:rPr>
          <w:b w:val="0"/>
          <w:bCs/>
          <w:snapToGrid/>
          <w:szCs w:val="20"/>
          <w:lang w:val="cs-CZ"/>
        </w:rPr>
        <w:t xml:space="preserve">Uveďte rozdíl mezi kritickou frekvencí a časovou konstantou vypočítanou, simulovanou i měřenou. </w:t>
      </w:r>
    </w:p>
    <w:p w14:paraId="48035B21" w14:textId="689E3703" w:rsidR="004033E4" w:rsidRPr="00020DCA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020DCA">
        <w:rPr>
          <w:b w:val="0"/>
          <w:bCs/>
          <w:snapToGrid/>
          <w:szCs w:val="20"/>
          <w:lang w:val="cs-CZ"/>
        </w:rPr>
        <w:t>Uveďte, proč dochází k rozdílu mezi těmito hodnotami.</w:t>
      </w:r>
    </w:p>
    <w:p w14:paraId="43CBD7AE" w14:textId="02C104F2" w:rsidR="004033E4" w:rsidRPr="00020DCA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020DCA">
        <w:rPr>
          <w:b w:val="0"/>
          <w:bCs/>
          <w:snapToGrid/>
          <w:szCs w:val="20"/>
          <w:lang w:val="cs-CZ"/>
        </w:rPr>
        <w:t>Veškeré měřené průběhy (průběh vstupního a výstupní napětí RC článku, měření časové konstanty v simulaci i na osciloskopu atp.) zaznamenejte.</w:t>
      </w:r>
    </w:p>
    <w:p w14:paraId="2E54F94D" w14:textId="3A3391FC" w:rsidR="004033E4" w:rsidRPr="00020DCA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020DCA">
        <w:rPr>
          <w:b w:val="0"/>
          <w:bCs/>
          <w:snapToGrid/>
          <w:szCs w:val="20"/>
          <w:lang w:val="cs-CZ"/>
        </w:rPr>
        <w:t>Porovnejte vstupní a výstupní napětí jednotlivých článků při třech frekvencích. Proč dochází k těmto změnám (jak se kondenzátor a rezistor chová při změně frekvence)?</w:t>
      </w:r>
    </w:p>
    <w:p w14:paraId="513BA8DC" w14:textId="5FFBDDA2" w:rsidR="005A14F1" w:rsidRPr="00020DCA" w:rsidRDefault="002F4DAA" w:rsidP="007B0ED9">
      <w:pPr>
        <w:pStyle w:val="MDPI21heading1"/>
        <w:ind w:left="870"/>
        <w:rPr>
          <w:sz w:val="24"/>
          <w:szCs w:val="28"/>
          <w:lang w:val="cs-CZ" w:eastAsia="zh-CN"/>
        </w:rPr>
      </w:pPr>
      <w:r w:rsidRPr="00020DCA">
        <w:rPr>
          <w:sz w:val="24"/>
          <w:szCs w:val="28"/>
          <w:lang w:val="cs-CZ" w:eastAsia="zh-CN"/>
        </w:rPr>
        <w:t xml:space="preserve">2. </w:t>
      </w:r>
      <w:r w:rsidR="002B07A7" w:rsidRPr="00020DCA">
        <w:rPr>
          <w:sz w:val="24"/>
          <w:szCs w:val="28"/>
          <w:lang w:val="cs-CZ" w:eastAsia="zh-CN"/>
        </w:rPr>
        <w:t>Seznam pou</w:t>
      </w:r>
      <w:r w:rsidR="007924DA" w:rsidRPr="00020DCA">
        <w:rPr>
          <w:sz w:val="24"/>
          <w:szCs w:val="28"/>
          <w:lang w:val="cs-CZ" w:eastAsia="zh-CN"/>
        </w:rPr>
        <w:t>žitých přístrojů</w:t>
      </w:r>
    </w:p>
    <w:p w14:paraId="182B7100" w14:textId="6CC4BBA9" w:rsidR="003313FF" w:rsidRPr="00020DCA" w:rsidRDefault="002E457E" w:rsidP="00405A41">
      <w:pPr>
        <w:pStyle w:val="MDPI31text"/>
        <w:numPr>
          <w:ilvl w:val="0"/>
          <w:numId w:val="5"/>
        </w:numPr>
        <w:rPr>
          <w:lang w:val="cs-CZ"/>
        </w:rPr>
      </w:pPr>
      <w:r w:rsidRPr="00020DCA">
        <w:rPr>
          <w:lang w:val="cs-CZ"/>
        </w:rPr>
        <w:t xml:space="preserve">Multimetr </w:t>
      </w:r>
      <w:r w:rsidR="00EC2915" w:rsidRPr="00020DCA">
        <w:rPr>
          <w:b/>
          <w:bCs/>
          <w:color w:val="auto"/>
          <w:szCs w:val="20"/>
          <w:lang w:val="cs-CZ"/>
        </w:rPr>
        <w:t>Pro</w:t>
      </w:r>
      <w:r w:rsidR="00EC2915" w:rsidRPr="00020DCA">
        <w:rPr>
          <w:b/>
          <w:bCs/>
          <w:color w:val="auto"/>
          <w:szCs w:val="20"/>
          <w:lang w:val="cs-CZ" w:eastAsia="cs-CZ"/>
        </w:rPr>
        <w:t>'sKit</w:t>
      </w:r>
      <w:r w:rsidR="003D78C1" w:rsidRPr="00020DCA">
        <w:rPr>
          <w:b/>
          <w:bCs/>
          <w:color w:val="auto"/>
          <w:szCs w:val="20"/>
          <w:lang w:val="cs-CZ" w:eastAsia="cs-CZ"/>
        </w:rPr>
        <w:t xml:space="preserve"> </w:t>
      </w:r>
      <w:r w:rsidR="00AA4E97" w:rsidRPr="00020DCA">
        <w:rPr>
          <w:b/>
          <w:bCs/>
          <w:color w:val="auto"/>
          <w:szCs w:val="20"/>
          <w:lang w:val="cs-CZ" w:eastAsia="cs-CZ"/>
        </w:rPr>
        <w:t>MT-5211</w:t>
      </w:r>
    </w:p>
    <w:p w14:paraId="3F90FDD5" w14:textId="74B2F28B" w:rsidR="00F5687F" w:rsidRPr="00020DCA" w:rsidRDefault="00A93D0B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020DCA">
        <w:rPr>
          <w:b/>
          <w:bCs/>
          <w:color w:val="auto"/>
          <w:szCs w:val="20"/>
          <w:lang w:val="cs-CZ" w:eastAsia="cs-CZ"/>
        </w:rPr>
        <w:t xml:space="preserve">Přesnost </w:t>
      </w:r>
      <w:r w:rsidRPr="00020DCA">
        <w:rPr>
          <w:lang w:val="cs-CZ"/>
        </w:rPr>
        <w:t>mě</w:t>
      </w:r>
      <w:r w:rsidR="00F2675D" w:rsidRPr="00020DCA">
        <w:rPr>
          <w:lang w:val="cs-CZ"/>
        </w:rPr>
        <w:t>řicího n</w:t>
      </w:r>
      <w:r w:rsidR="00F5687F" w:rsidRPr="00020DCA">
        <w:rPr>
          <w:lang w:val="cs-CZ"/>
        </w:rPr>
        <w:t xml:space="preserve">apětí </w:t>
      </w:r>
      <w:proofErr w:type="gramStart"/>
      <w:r w:rsidR="00F2675D" w:rsidRPr="00020DCA">
        <w:rPr>
          <w:color w:val="auto"/>
          <w:szCs w:val="20"/>
          <w:lang w:val="cs-CZ" w:eastAsia="cs-CZ"/>
        </w:rPr>
        <w:t>2V</w:t>
      </w:r>
      <w:proofErr w:type="gramEnd"/>
      <w:r w:rsidR="00F5687F" w:rsidRPr="00020DCA">
        <w:rPr>
          <w:color w:val="auto"/>
          <w:szCs w:val="20"/>
          <w:lang w:val="cs-CZ" w:eastAsia="cs-CZ"/>
        </w:rPr>
        <w:t>/20V/200V</w:t>
      </w:r>
      <w:r w:rsidR="00F5687F" w:rsidRPr="00020DCA">
        <w:rPr>
          <w:rFonts w:cs="Arial"/>
          <w:color w:val="auto"/>
          <w:szCs w:val="20"/>
          <w:lang w:val="cs-CZ"/>
        </w:rPr>
        <w:t>±</w:t>
      </w:r>
      <w:r w:rsidR="005F2D08" w:rsidRPr="00020DCA">
        <w:rPr>
          <w:rFonts w:cs="Arial"/>
          <w:color w:val="auto"/>
          <w:szCs w:val="20"/>
          <w:lang w:val="cs-CZ"/>
        </w:rPr>
        <w:t>(</w:t>
      </w:r>
      <w:r w:rsidR="00F5687F" w:rsidRPr="00020DCA">
        <w:rPr>
          <w:rFonts w:cs="Arial"/>
          <w:color w:val="auto"/>
          <w:szCs w:val="20"/>
          <w:lang w:val="cs-CZ"/>
        </w:rPr>
        <w:t>0.</w:t>
      </w:r>
      <w:r w:rsidR="00A04C84" w:rsidRPr="00020DCA">
        <w:rPr>
          <w:rFonts w:cs="Arial"/>
          <w:color w:val="auto"/>
          <w:szCs w:val="20"/>
          <w:lang w:val="cs-CZ"/>
        </w:rPr>
        <w:t>5</w:t>
      </w:r>
      <w:r w:rsidR="00F5687F" w:rsidRPr="00020DCA">
        <w:rPr>
          <w:rFonts w:cs="Arial"/>
          <w:color w:val="auto"/>
          <w:szCs w:val="20"/>
          <w:lang w:val="cs-CZ"/>
        </w:rPr>
        <w:t>%+</w:t>
      </w:r>
      <w:r w:rsidR="00A04C84" w:rsidRPr="00020DCA">
        <w:rPr>
          <w:rFonts w:cs="Arial"/>
          <w:color w:val="auto"/>
          <w:szCs w:val="20"/>
          <w:lang w:val="cs-CZ"/>
        </w:rPr>
        <w:t>3d</w:t>
      </w:r>
      <w:r w:rsidR="005F2D08" w:rsidRPr="00020DCA">
        <w:rPr>
          <w:rFonts w:cs="Arial"/>
          <w:color w:val="auto"/>
          <w:szCs w:val="20"/>
          <w:lang w:val="cs-CZ"/>
        </w:rPr>
        <w:t>)</w:t>
      </w:r>
    </w:p>
    <w:p w14:paraId="7DD185D3" w14:textId="48FF6D15" w:rsidR="00A93D0B" w:rsidRPr="00020DCA" w:rsidRDefault="0089384B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020DCA">
        <w:rPr>
          <w:b/>
          <w:bCs/>
          <w:color w:val="auto"/>
          <w:szCs w:val="20"/>
          <w:lang w:val="cs-CZ" w:eastAsia="cs-CZ"/>
        </w:rPr>
        <w:t xml:space="preserve">Přesnost </w:t>
      </w:r>
      <w:r w:rsidRPr="00020DCA">
        <w:rPr>
          <w:lang w:val="cs-CZ"/>
        </w:rPr>
        <w:t xml:space="preserve">měřicího proudu </w:t>
      </w:r>
      <w:proofErr w:type="gramStart"/>
      <w:r w:rsidRPr="00020DCA">
        <w:rPr>
          <w:lang w:val="cs-CZ"/>
        </w:rPr>
        <w:t>2mA</w:t>
      </w:r>
      <w:proofErr w:type="gramEnd"/>
      <w:r w:rsidRPr="00020DCA">
        <w:rPr>
          <w:lang w:val="cs-CZ"/>
        </w:rPr>
        <w:t>/20mA</w:t>
      </w:r>
      <w:r w:rsidRPr="00020DCA">
        <w:rPr>
          <w:rFonts w:cs="Arial"/>
          <w:color w:val="auto"/>
          <w:szCs w:val="20"/>
          <w:lang w:val="cs-CZ"/>
        </w:rPr>
        <w:t xml:space="preserve">±(0.8%+3d) </w:t>
      </w:r>
    </w:p>
    <w:p w14:paraId="66EE71A4" w14:textId="146944A5" w:rsidR="0089384B" w:rsidRPr="00020DCA" w:rsidRDefault="0089384B" w:rsidP="00405A41">
      <w:pPr>
        <w:pStyle w:val="MDPI31text"/>
        <w:numPr>
          <w:ilvl w:val="0"/>
          <w:numId w:val="6"/>
        </w:numPr>
        <w:rPr>
          <w:lang w:val="cs-CZ"/>
        </w:rPr>
      </w:pPr>
      <w:r w:rsidRPr="00020DCA">
        <w:rPr>
          <w:b/>
          <w:bCs/>
          <w:color w:val="auto"/>
          <w:szCs w:val="20"/>
          <w:lang w:val="cs-CZ" w:eastAsia="cs-CZ"/>
        </w:rPr>
        <w:t xml:space="preserve">Přesnost </w:t>
      </w:r>
      <w:r w:rsidRPr="00020DCA">
        <w:rPr>
          <w:lang w:val="cs-CZ"/>
        </w:rPr>
        <w:t>měřicího odporu 200</w:t>
      </w:r>
      <w:r w:rsidR="00B23600" w:rsidRPr="00020DCA">
        <w:rPr>
          <w:rFonts w:cs="Arial"/>
          <w:color w:val="auto"/>
          <w:szCs w:val="20"/>
          <w:lang w:val="cs-CZ"/>
        </w:rPr>
        <w:t>Ω</w:t>
      </w:r>
      <w:r w:rsidRPr="00020DCA">
        <w:rPr>
          <w:rFonts w:cs="Arial"/>
          <w:color w:val="auto"/>
          <w:szCs w:val="20"/>
          <w:lang w:val="cs-CZ"/>
        </w:rPr>
        <w:t>±(0.8</w:t>
      </w:r>
      <w:r w:rsidR="00B1676B" w:rsidRPr="00020DCA">
        <w:rPr>
          <w:rFonts w:cs="Arial"/>
          <w:color w:val="auto"/>
          <w:szCs w:val="20"/>
          <w:lang w:val="cs-CZ"/>
        </w:rPr>
        <w:t>%+5d</w:t>
      </w:r>
      <w:proofErr w:type="gramStart"/>
      <w:r w:rsidR="00B1676B" w:rsidRPr="00020DCA">
        <w:rPr>
          <w:rFonts w:cs="Arial"/>
          <w:color w:val="auto"/>
          <w:szCs w:val="20"/>
          <w:lang w:val="cs-CZ"/>
        </w:rPr>
        <w:t>)  2</w:t>
      </w:r>
      <w:proofErr w:type="gramEnd"/>
      <w:r w:rsidR="00B23600" w:rsidRPr="00020DCA">
        <w:rPr>
          <w:rFonts w:cs="Arial"/>
          <w:color w:val="auto"/>
          <w:szCs w:val="20"/>
          <w:lang w:val="cs-CZ"/>
        </w:rPr>
        <w:t>kΩ</w:t>
      </w:r>
      <w:r w:rsidR="00B1676B" w:rsidRPr="00020DCA">
        <w:rPr>
          <w:rFonts w:cs="Arial"/>
          <w:color w:val="auto"/>
          <w:szCs w:val="20"/>
          <w:lang w:val="cs-CZ"/>
        </w:rPr>
        <w:t>/20</w:t>
      </w:r>
      <w:r w:rsidR="00B23600" w:rsidRPr="00020DCA">
        <w:rPr>
          <w:rFonts w:cs="Arial"/>
          <w:color w:val="auto"/>
          <w:szCs w:val="20"/>
          <w:lang w:val="cs-CZ"/>
        </w:rPr>
        <w:t>kΩ</w:t>
      </w:r>
      <w:r w:rsidR="00B1676B" w:rsidRPr="00020DCA">
        <w:rPr>
          <w:rFonts w:cs="Arial"/>
          <w:color w:val="auto"/>
          <w:szCs w:val="20"/>
          <w:lang w:val="cs-CZ"/>
        </w:rPr>
        <w:t>/200</w:t>
      </w:r>
      <w:r w:rsidR="00B23600" w:rsidRPr="00020DCA">
        <w:rPr>
          <w:rFonts w:cs="Arial"/>
          <w:color w:val="auto"/>
          <w:szCs w:val="20"/>
          <w:lang w:val="cs-CZ"/>
        </w:rPr>
        <w:t>kΩ</w:t>
      </w:r>
      <w:r w:rsidR="00B1676B" w:rsidRPr="00020DCA">
        <w:rPr>
          <w:rFonts w:cs="Arial"/>
          <w:color w:val="auto"/>
          <w:szCs w:val="20"/>
          <w:lang w:val="cs-CZ"/>
        </w:rPr>
        <w:t>/2MΩ±(0.8%+3d)</w:t>
      </w:r>
    </w:p>
    <w:p w14:paraId="6D865897" w14:textId="6B95895B" w:rsidR="0025297C" w:rsidRPr="00020DCA" w:rsidRDefault="0025297C" w:rsidP="00405A41">
      <w:pPr>
        <w:pStyle w:val="MDPI31text"/>
        <w:numPr>
          <w:ilvl w:val="0"/>
          <w:numId w:val="5"/>
        </w:numPr>
        <w:rPr>
          <w:lang w:val="cs-CZ"/>
        </w:rPr>
      </w:pPr>
      <w:r w:rsidRPr="00020DCA">
        <w:rPr>
          <w:lang w:val="cs-CZ"/>
        </w:rPr>
        <w:t xml:space="preserve">Generátor funkcí </w:t>
      </w:r>
      <w:r w:rsidR="005E7E10" w:rsidRPr="00020DCA">
        <w:rPr>
          <w:b/>
          <w:bCs/>
          <w:color w:val="auto"/>
          <w:szCs w:val="20"/>
          <w:lang w:val="cs-CZ"/>
        </w:rPr>
        <w:t>GW INSTEK AFG-2005</w:t>
      </w:r>
    </w:p>
    <w:p w14:paraId="033050FE" w14:textId="0095A974" w:rsidR="007E7FC3" w:rsidRPr="00020DCA" w:rsidRDefault="006B36AC" w:rsidP="00405A41">
      <w:pPr>
        <w:pStyle w:val="MDPI31text"/>
        <w:numPr>
          <w:ilvl w:val="0"/>
          <w:numId w:val="6"/>
        </w:numPr>
        <w:rPr>
          <w:lang w:val="cs-CZ"/>
        </w:rPr>
      </w:pPr>
      <w:r w:rsidRPr="00020DCA">
        <w:rPr>
          <w:rFonts w:cs="Arial"/>
          <w:color w:val="auto"/>
          <w:szCs w:val="20"/>
          <w:lang w:val="cs-CZ"/>
        </w:rPr>
        <w:t>±</w:t>
      </w:r>
      <w:r w:rsidR="007E7FC3" w:rsidRPr="00020DCA">
        <w:rPr>
          <w:lang w:val="cs-CZ"/>
        </w:rPr>
        <w:t>l%(0.l</w:t>
      </w:r>
      <w:r w:rsidRPr="00020DCA">
        <w:rPr>
          <w:lang w:val="cs-CZ"/>
        </w:rPr>
        <w:t>dB</w:t>
      </w:r>
      <w:r w:rsidR="00F2358C" w:rsidRPr="00020DCA">
        <w:rPr>
          <w:lang w:val="cs-CZ"/>
        </w:rPr>
        <w:t xml:space="preserve">) </w:t>
      </w:r>
      <w:proofErr w:type="gramStart"/>
      <w:r w:rsidR="003B34AB" w:rsidRPr="00020DCA">
        <w:rPr>
          <w:lang w:val="cs-CZ"/>
        </w:rPr>
        <w:t>&lt; 100</w:t>
      </w:r>
      <w:proofErr w:type="gramEnd"/>
      <w:r w:rsidR="007E7FC3" w:rsidRPr="00020DCA">
        <w:rPr>
          <w:lang w:val="cs-CZ"/>
        </w:rPr>
        <w:t>kHz;</w:t>
      </w:r>
      <w:r w:rsidR="003B34AB" w:rsidRPr="00020DCA">
        <w:rPr>
          <w:lang w:val="cs-CZ"/>
        </w:rPr>
        <w:t xml:space="preserve"> </w:t>
      </w:r>
      <w:r w:rsidR="003B34AB" w:rsidRPr="00020DCA">
        <w:rPr>
          <w:rFonts w:cs="Arial"/>
          <w:color w:val="auto"/>
          <w:szCs w:val="20"/>
          <w:lang w:val="cs-CZ"/>
        </w:rPr>
        <w:t>±</w:t>
      </w:r>
      <w:r w:rsidR="003B34AB" w:rsidRPr="00020DCA">
        <w:rPr>
          <w:lang w:val="cs-CZ"/>
        </w:rPr>
        <w:t xml:space="preserve">3%(0.3dB) &lt; 5MHz; </w:t>
      </w:r>
      <w:r w:rsidR="003B34AB" w:rsidRPr="00020DCA">
        <w:rPr>
          <w:rFonts w:cs="Arial"/>
          <w:color w:val="auto"/>
          <w:szCs w:val="20"/>
          <w:lang w:val="cs-CZ"/>
        </w:rPr>
        <w:t>±</w:t>
      </w:r>
      <w:r w:rsidR="003B34AB" w:rsidRPr="00020DCA">
        <w:rPr>
          <w:lang w:val="cs-CZ"/>
        </w:rPr>
        <w:t>4%(0.4dB) &lt; 12MHz;</w:t>
      </w:r>
    </w:p>
    <w:p w14:paraId="7EAB6203" w14:textId="13A34ADF" w:rsidR="003B34AB" w:rsidRPr="00020DCA" w:rsidRDefault="003B34AB" w:rsidP="00405A41">
      <w:pPr>
        <w:pStyle w:val="MDPI31text"/>
        <w:numPr>
          <w:ilvl w:val="0"/>
          <w:numId w:val="6"/>
        </w:numPr>
        <w:rPr>
          <w:lang w:val="cs-CZ"/>
        </w:rPr>
      </w:pPr>
      <w:r w:rsidRPr="00020DCA">
        <w:rPr>
          <w:rFonts w:cs="Arial"/>
          <w:color w:val="auto"/>
          <w:szCs w:val="20"/>
          <w:lang w:val="cs-CZ"/>
        </w:rPr>
        <w:t>±</w:t>
      </w:r>
      <w:r w:rsidRPr="00020DCA">
        <w:rPr>
          <w:lang w:val="cs-CZ"/>
        </w:rPr>
        <w:t xml:space="preserve">20%(2dB) </w:t>
      </w:r>
      <w:proofErr w:type="gramStart"/>
      <w:r w:rsidRPr="00020DCA">
        <w:rPr>
          <w:lang w:val="cs-CZ"/>
        </w:rPr>
        <w:t>&lt; 20</w:t>
      </w:r>
      <w:proofErr w:type="gramEnd"/>
      <w:r w:rsidRPr="00020DCA">
        <w:rPr>
          <w:lang w:val="cs-CZ"/>
        </w:rPr>
        <w:t xml:space="preserve">MHz; </w:t>
      </w:r>
      <w:r w:rsidRPr="00020DCA">
        <w:rPr>
          <w:rFonts w:cs="Arial"/>
          <w:color w:val="auto"/>
          <w:szCs w:val="20"/>
          <w:lang w:val="cs-CZ"/>
        </w:rPr>
        <w:t>±</w:t>
      </w:r>
      <w:r w:rsidRPr="00020DCA">
        <w:rPr>
          <w:lang w:val="cs-CZ"/>
        </w:rPr>
        <w:t xml:space="preserve">5%(0.4dB) &lt; </w:t>
      </w:r>
      <w:r w:rsidR="00CA3270" w:rsidRPr="00020DCA">
        <w:rPr>
          <w:lang w:val="cs-CZ"/>
        </w:rPr>
        <w:t>25</w:t>
      </w:r>
      <w:r w:rsidRPr="00020DCA">
        <w:rPr>
          <w:lang w:val="cs-CZ"/>
        </w:rPr>
        <w:t>MHz</w:t>
      </w:r>
    </w:p>
    <w:p w14:paraId="7A7AE78D" w14:textId="67379C8E" w:rsidR="0002467A" w:rsidRPr="00020DCA" w:rsidRDefault="00580BCD" w:rsidP="00405A41">
      <w:pPr>
        <w:pStyle w:val="MDPI31text"/>
        <w:numPr>
          <w:ilvl w:val="0"/>
          <w:numId w:val="5"/>
        </w:numPr>
        <w:rPr>
          <w:b/>
          <w:bCs/>
          <w:lang w:val="cs-CZ"/>
        </w:rPr>
      </w:pPr>
      <w:r w:rsidRPr="00020DCA">
        <w:rPr>
          <w:lang w:val="cs-CZ"/>
        </w:rPr>
        <w:t xml:space="preserve">Osciloskop </w:t>
      </w:r>
      <w:r w:rsidR="0002467A" w:rsidRPr="00020DCA">
        <w:rPr>
          <w:b/>
          <w:bCs/>
          <w:lang w:val="cs-CZ"/>
        </w:rPr>
        <w:t>UNI-T UT804</w:t>
      </w:r>
    </w:p>
    <w:p w14:paraId="26A5DE91" w14:textId="4D531FEA" w:rsidR="00B1676B" w:rsidRPr="00020DCA" w:rsidRDefault="00B1676B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020DCA">
        <w:rPr>
          <w:b/>
          <w:bCs/>
          <w:color w:val="auto"/>
          <w:szCs w:val="20"/>
          <w:lang w:val="cs-CZ" w:eastAsia="cs-CZ"/>
        </w:rPr>
        <w:t xml:space="preserve">Přesnost </w:t>
      </w:r>
      <w:r w:rsidRPr="00020DCA">
        <w:rPr>
          <w:lang w:val="cs-CZ"/>
        </w:rPr>
        <w:t>měřicího napětí</w:t>
      </w:r>
      <w:r w:rsidR="000D6595" w:rsidRPr="00020DCA">
        <w:rPr>
          <w:lang w:val="cs-CZ"/>
        </w:rPr>
        <w:t xml:space="preserve"> 4V/40V/400V</w:t>
      </w:r>
      <w:proofErr w:type="gramStart"/>
      <w:r w:rsidR="000D6595" w:rsidRPr="00020DCA">
        <w:rPr>
          <w:rFonts w:cs="Arial"/>
          <w:color w:val="auto"/>
          <w:szCs w:val="20"/>
          <w:lang w:val="cs-CZ"/>
        </w:rPr>
        <w:t>±(</w:t>
      </w:r>
      <w:proofErr w:type="gramEnd"/>
      <w:r w:rsidR="000D6595" w:rsidRPr="00020DCA">
        <w:rPr>
          <w:rFonts w:cs="Arial"/>
          <w:color w:val="auto"/>
          <w:szCs w:val="20"/>
          <w:lang w:val="cs-CZ"/>
        </w:rPr>
        <w:t>0.025%+5)</w:t>
      </w:r>
    </w:p>
    <w:p w14:paraId="478E5303" w14:textId="4D734F5D" w:rsidR="000D1166" w:rsidRPr="00020DCA" w:rsidRDefault="00B1676B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020DCA">
        <w:rPr>
          <w:b/>
          <w:bCs/>
          <w:color w:val="auto"/>
          <w:szCs w:val="20"/>
          <w:lang w:val="cs-CZ" w:eastAsia="cs-CZ"/>
        </w:rPr>
        <w:t xml:space="preserve">Přesnost </w:t>
      </w:r>
      <w:r w:rsidRPr="00020DCA">
        <w:rPr>
          <w:lang w:val="cs-CZ"/>
        </w:rPr>
        <w:t>měřicího proudu</w:t>
      </w:r>
      <w:r w:rsidR="000D6595" w:rsidRPr="00020DCA">
        <w:rPr>
          <w:lang w:val="cs-CZ"/>
        </w:rPr>
        <w:t xml:space="preserve"> 400µA/4000µA/40mA/400</w:t>
      </w:r>
      <w:r w:rsidR="00B23600" w:rsidRPr="00020DCA">
        <w:rPr>
          <w:lang w:val="cs-CZ"/>
        </w:rPr>
        <w:t>mA/10A</w:t>
      </w:r>
      <w:proofErr w:type="gramStart"/>
      <w:r w:rsidR="00B23600" w:rsidRPr="00020DCA">
        <w:rPr>
          <w:rFonts w:cs="Arial"/>
          <w:color w:val="auto"/>
          <w:szCs w:val="20"/>
          <w:lang w:val="cs-CZ"/>
        </w:rPr>
        <w:t>±(</w:t>
      </w:r>
      <w:proofErr w:type="gramEnd"/>
      <w:r w:rsidR="00B23600" w:rsidRPr="00020DCA">
        <w:rPr>
          <w:rFonts w:cs="Arial"/>
          <w:color w:val="auto"/>
          <w:szCs w:val="20"/>
          <w:lang w:val="cs-CZ"/>
        </w:rPr>
        <w:t>0.1%+15)</w:t>
      </w:r>
    </w:p>
    <w:p w14:paraId="084293C7" w14:textId="69B12C69" w:rsidR="000D6595" w:rsidRPr="00020DCA" w:rsidRDefault="000D6595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020DCA">
        <w:rPr>
          <w:b/>
          <w:bCs/>
          <w:color w:val="auto"/>
          <w:szCs w:val="20"/>
          <w:lang w:val="cs-CZ" w:eastAsia="cs-CZ"/>
        </w:rPr>
        <w:t xml:space="preserve">Přesnost </w:t>
      </w:r>
      <w:r w:rsidRPr="00020DCA">
        <w:rPr>
          <w:lang w:val="cs-CZ"/>
        </w:rPr>
        <w:t xml:space="preserve">měřicího odporu </w:t>
      </w:r>
      <w:r w:rsidR="00B23600" w:rsidRPr="00020DCA">
        <w:rPr>
          <w:lang w:val="cs-CZ"/>
        </w:rPr>
        <w:t>400</w:t>
      </w:r>
      <w:r w:rsidR="00B23600" w:rsidRPr="00020DCA">
        <w:rPr>
          <w:rFonts w:cs="Arial"/>
          <w:color w:val="auto"/>
          <w:szCs w:val="20"/>
          <w:lang w:val="cs-CZ"/>
        </w:rPr>
        <w:t>Ω/4kΩ/40kΩ/</w:t>
      </w:r>
      <w:r w:rsidR="000D1166" w:rsidRPr="00020DCA">
        <w:rPr>
          <w:rFonts w:cs="Arial"/>
          <w:color w:val="auto"/>
          <w:szCs w:val="20"/>
          <w:lang w:val="cs-CZ"/>
        </w:rPr>
        <w:t>400kΩ/4MΩ/40MΩ</w:t>
      </w:r>
      <w:proofErr w:type="gramStart"/>
      <w:r w:rsidR="000D1166" w:rsidRPr="00020DCA">
        <w:rPr>
          <w:rFonts w:cs="Arial"/>
          <w:color w:val="auto"/>
          <w:szCs w:val="20"/>
          <w:lang w:val="cs-CZ"/>
        </w:rPr>
        <w:t>±(</w:t>
      </w:r>
      <w:proofErr w:type="gramEnd"/>
      <w:r w:rsidR="000D1166" w:rsidRPr="00020DCA">
        <w:rPr>
          <w:rFonts w:cs="Arial"/>
          <w:color w:val="auto"/>
          <w:szCs w:val="20"/>
          <w:lang w:val="cs-CZ"/>
        </w:rPr>
        <w:t>0.3%+40)</w:t>
      </w:r>
    </w:p>
    <w:p w14:paraId="35E12B2B" w14:textId="3CE805FE" w:rsidR="00582D71" w:rsidRPr="00020DCA" w:rsidRDefault="00EC4AF1" w:rsidP="00405A41">
      <w:pPr>
        <w:pStyle w:val="MDPI31text"/>
        <w:numPr>
          <w:ilvl w:val="0"/>
          <w:numId w:val="5"/>
        </w:numPr>
        <w:rPr>
          <w:lang w:val="cs-CZ"/>
        </w:rPr>
      </w:pPr>
      <w:r w:rsidRPr="00020DCA">
        <w:rPr>
          <w:lang w:val="cs-CZ"/>
        </w:rPr>
        <w:t>Napáj</w:t>
      </w:r>
      <w:r w:rsidR="008149D9" w:rsidRPr="00020DCA">
        <w:rPr>
          <w:lang w:val="cs-CZ"/>
        </w:rPr>
        <w:t>e</w:t>
      </w:r>
      <w:r w:rsidRPr="00020DCA">
        <w:rPr>
          <w:lang w:val="cs-CZ"/>
        </w:rPr>
        <w:t xml:space="preserve">cí </w:t>
      </w:r>
      <w:r w:rsidR="00DE6CB8" w:rsidRPr="00020DCA">
        <w:rPr>
          <w:lang w:val="cs-CZ"/>
        </w:rPr>
        <w:t xml:space="preserve">zdroj </w:t>
      </w:r>
      <w:r w:rsidR="00DE6CB8" w:rsidRPr="00020DCA">
        <w:rPr>
          <w:b/>
          <w:bCs/>
          <w:lang w:val="cs-CZ"/>
        </w:rPr>
        <w:t>Diametral</w:t>
      </w:r>
      <w:r w:rsidR="00BC4C62" w:rsidRPr="00020DCA">
        <w:rPr>
          <w:b/>
          <w:bCs/>
          <w:lang w:val="cs-CZ"/>
        </w:rPr>
        <w:t xml:space="preserve"> </w:t>
      </w:r>
      <w:r w:rsidR="009B4221" w:rsidRPr="00020DCA">
        <w:rPr>
          <w:b/>
          <w:bCs/>
          <w:lang w:val="cs-CZ"/>
        </w:rPr>
        <w:t>P230R51D</w:t>
      </w:r>
    </w:p>
    <w:p w14:paraId="393B4DF7" w14:textId="385AB53B" w:rsidR="00582D71" w:rsidRPr="00020DCA" w:rsidRDefault="00582D71" w:rsidP="00405A41">
      <w:pPr>
        <w:pStyle w:val="MDPI31text"/>
        <w:numPr>
          <w:ilvl w:val="0"/>
          <w:numId w:val="6"/>
        </w:numPr>
        <w:rPr>
          <w:b/>
          <w:bCs/>
          <w:lang w:val="cs-CZ"/>
        </w:rPr>
      </w:pPr>
      <w:r w:rsidRPr="00020DCA">
        <w:rPr>
          <w:b/>
          <w:bCs/>
          <w:lang w:val="cs-CZ"/>
        </w:rPr>
        <w:t xml:space="preserve">Napětí regulovatelný </w:t>
      </w:r>
      <w:r w:rsidRPr="00020DCA">
        <w:rPr>
          <w:lang w:val="cs-CZ"/>
        </w:rPr>
        <w:t xml:space="preserve">– </w:t>
      </w:r>
      <w:r w:rsidR="00E758AD" w:rsidRPr="00020DCA">
        <w:rPr>
          <w:lang w:val="cs-CZ"/>
        </w:rPr>
        <w:t>2 x 0 ÷ 30 V</w:t>
      </w:r>
      <w:r w:rsidR="00E579F3" w:rsidRPr="00020DCA">
        <w:rPr>
          <w:lang w:val="cs-CZ"/>
        </w:rPr>
        <w:t xml:space="preserve"> </w:t>
      </w:r>
      <w:r w:rsidR="00E579F3" w:rsidRPr="00020DCA">
        <w:rPr>
          <w:rFonts w:cs="Arial"/>
          <w:color w:val="auto"/>
          <w:szCs w:val="20"/>
          <w:lang w:val="cs-CZ"/>
        </w:rPr>
        <w:t>± (</w:t>
      </w:r>
      <w:proofErr w:type="gramStart"/>
      <w:r w:rsidR="00E579F3" w:rsidRPr="00020DCA">
        <w:rPr>
          <w:lang w:val="cs-CZ"/>
        </w:rPr>
        <w:t>0,05%</w:t>
      </w:r>
      <w:proofErr w:type="gramEnd"/>
      <w:r w:rsidR="00E579F3" w:rsidRPr="00020DCA">
        <w:rPr>
          <w:lang w:val="cs-CZ"/>
        </w:rPr>
        <w:t>)</w:t>
      </w:r>
    </w:p>
    <w:p w14:paraId="00CF11B2" w14:textId="3E593E19" w:rsidR="00F03AC5" w:rsidRPr="00020DCA" w:rsidRDefault="00582D71" w:rsidP="00405A41">
      <w:pPr>
        <w:pStyle w:val="MDPI31text"/>
        <w:numPr>
          <w:ilvl w:val="0"/>
          <w:numId w:val="6"/>
        </w:numPr>
        <w:rPr>
          <w:b/>
          <w:bCs/>
          <w:lang w:val="cs-CZ"/>
        </w:rPr>
      </w:pPr>
      <w:r w:rsidRPr="00020DCA">
        <w:rPr>
          <w:b/>
          <w:bCs/>
          <w:lang w:val="cs-CZ"/>
        </w:rPr>
        <w:t xml:space="preserve">Proud regulovatelný </w:t>
      </w:r>
      <w:r w:rsidRPr="00020DCA">
        <w:rPr>
          <w:lang w:val="cs-CZ"/>
        </w:rPr>
        <w:t xml:space="preserve">– </w:t>
      </w:r>
      <w:r w:rsidR="00DE284C" w:rsidRPr="00020DCA">
        <w:rPr>
          <w:lang w:val="cs-CZ"/>
        </w:rPr>
        <w:t>2 x 0,1 ÷ 4,0 A</w:t>
      </w:r>
      <w:r w:rsidR="00E579F3" w:rsidRPr="00020DCA">
        <w:rPr>
          <w:lang w:val="cs-CZ"/>
        </w:rPr>
        <w:t xml:space="preserve"> </w:t>
      </w:r>
      <w:r w:rsidR="00E579F3" w:rsidRPr="00020DCA">
        <w:rPr>
          <w:rFonts w:cs="Arial"/>
          <w:color w:val="auto"/>
          <w:szCs w:val="20"/>
          <w:lang w:val="cs-CZ"/>
        </w:rPr>
        <w:t>±</w:t>
      </w:r>
      <w:r w:rsidR="00E579F3" w:rsidRPr="00020DCA">
        <w:rPr>
          <w:lang w:val="cs-CZ"/>
        </w:rPr>
        <w:t xml:space="preserve"> (</w:t>
      </w:r>
      <w:proofErr w:type="gramStart"/>
      <w:r w:rsidR="00E579F3" w:rsidRPr="00020DCA">
        <w:rPr>
          <w:lang w:val="cs-CZ"/>
        </w:rPr>
        <w:t>0,05%</w:t>
      </w:r>
      <w:proofErr w:type="gramEnd"/>
      <w:r w:rsidR="00E579F3" w:rsidRPr="00020DCA">
        <w:rPr>
          <w:lang w:val="cs-CZ"/>
        </w:rPr>
        <w:t>)</w:t>
      </w:r>
    </w:p>
    <w:p w14:paraId="520B9CF8" w14:textId="77777777" w:rsidR="00F03AC5" w:rsidRPr="00020DCA" w:rsidRDefault="00F03AC5" w:rsidP="00405A41">
      <w:pPr>
        <w:pStyle w:val="MDPI31text"/>
        <w:numPr>
          <w:ilvl w:val="0"/>
          <w:numId w:val="5"/>
        </w:numPr>
        <w:rPr>
          <w:lang w:val="cs-CZ"/>
        </w:rPr>
      </w:pPr>
      <w:r w:rsidRPr="00020DCA">
        <w:rPr>
          <w:lang w:val="cs-CZ"/>
        </w:rPr>
        <w:t xml:space="preserve">Pasivní součástky: Rezistory a Kondenzátory </w:t>
      </w:r>
    </w:p>
    <w:p w14:paraId="2291B3FB" w14:textId="77777777" w:rsidR="00F03AC5" w:rsidRPr="00020DCA" w:rsidRDefault="00F03AC5" w:rsidP="00405A41">
      <w:pPr>
        <w:pStyle w:val="MDPI31text"/>
        <w:numPr>
          <w:ilvl w:val="0"/>
          <w:numId w:val="6"/>
        </w:numPr>
        <w:rPr>
          <w:b/>
          <w:bCs/>
          <w:lang w:val="cs-CZ"/>
        </w:rPr>
      </w:pPr>
      <w:r w:rsidRPr="00020DCA">
        <w:rPr>
          <w:rFonts w:cs="Noto Sans"/>
          <w:b/>
          <w:bCs/>
          <w:color w:val="auto"/>
          <w:bdr w:val="none" w:sz="0" w:space="0" w:color="auto" w:frame="1"/>
          <w:lang w:val="cs-CZ"/>
        </w:rPr>
        <w:t>Pojmenovaní rezistorů</w:t>
      </w:r>
      <w:r w:rsidRPr="00020DCA">
        <w:rPr>
          <w:rFonts w:cs="Noto Sans"/>
          <w:color w:val="auto"/>
          <w:bdr w:val="none" w:sz="0" w:space="0" w:color="auto" w:frame="1"/>
          <w:lang w:val="cs-CZ"/>
        </w:rPr>
        <w:t>: R1 = 1k</w:t>
      </w:r>
      <w:r w:rsidRPr="00020DCA">
        <w:rPr>
          <w:rFonts w:cs="Arial"/>
          <w:color w:val="auto"/>
          <w:szCs w:val="20"/>
          <w:lang w:val="cs-CZ"/>
        </w:rPr>
        <w:t>Ω, R2 = 10kΩ</w:t>
      </w:r>
    </w:p>
    <w:p w14:paraId="7FBEB3FB" w14:textId="0C75907B" w:rsidR="00F03AC5" w:rsidRPr="00020DCA" w:rsidRDefault="00F03AC5" w:rsidP="00405A41">
      <w:pPr>
        <w:pStyle w:val="MDPI31text"/>
        <w:numPr>
          <w:ilvl w:val="0"/>
          <w:numId w:val="6"/>
        </w:numPr>
        <w:rPr>
          <w:b/>
          <w:bCs/>
          <w:lang w:val="cs-CZ"/>
        </w:rPr>
      </w:pPr>
      <w:r w:rsidRPr="00020DCA">
        <w:rPr>
          <w:rFonts w:cs="Noto Sans"/>
          <w:b/>
          <w:bCs/>
          <w:color w:val="auto"/>
          <w:bdr w:val="none" w:sz="0" w:space="0" w:color="auto" w:frame="1"/>
          <w:lang w:val="cs-CZ"/>
        </w:rPr>
        <w:t>Pojmenovaní kondenzátory</w:t>
      </w:r>
      <w:r w:rsidRPr="00020DCA">
        <w:rPr>
          <w:rFonts w:cs="Noto Sans"/>
          <w:color w:val="auto"/>
          <w:bdr w:val="none" w:sz="0" w:space="0" w:color="auto" w:frame="1"/>
          <w:lang w:val="cs-CZ"/>
        </w:rPr>
        <w:t>: C1 = 10nF</w:t>
      </w:r>
      <w:r w:rsidRPr="00020DCA">
        <w:rPr>
          <w:rFonts w:cs="Arial"/>
          <w:color w:val="auto"/>
          <w:szCs w:val="20"/>
          <w:lang w:val="cs-CZ"/>
        </w:rPr>
        <w:t>, C2 = 1nF</w:t>
      </w:r>
    </w:p>
    <w:p w14:paraId="0EB0A195" w14:textId="0333AEA2" w:rsidR="00582D71" w:rsidRPr="00020DCA" w:rsidRDefault="00DA271B" w:rsidP="00405A41">
      <w:pPr>
        <w:pStyle w:val="MDPI31text"/>
        <w:numPr>
          <w:ilvl w:val="0"/>
          <w:numId w:val="5"/>
        </w:numPr>
        <w:rPr>
          <w:lang w:val="cs-CZ"/>
        </w:rPr>
      </w:pPr>
      <w:r w:rsidRPr="00020DCA">
        <w:rPr>
          <w:lang w:val="cs-CZ"/>
        </w:rPr>
        <w:t>Nepájivé pole</w:t>
      </w:r>
      <w:r w:rsidR="0002376B" w:rsidRPr="00020DCA">
        <w:rPr>
          <w:lang w:val="cs-CZ"/>
        </w:rPr>
        <w:t xml:space="preserve"> (Breadboard)</w:t>
      </w:r>
    </w:p>
    <w:p w14:paraId="2C3CCAB6" w14:textId="11985C29" w:rsidR="005A14F1" w:rsidRPr="00020DCA" w:rsidRDefault="002F4DAA" w:rsidP="007B0ED9">
      <w:pPr>
        <w:pStyle w:val="MDPI21heading1"/>
        <w:ind w:left="864"/>
        <w:rPr>
          <w:sz w:val="24"/>
          <w:szCs w:val="28"/>
          <w:lang w:val="cs-CZ" w:eastAsia="zh-CN"/>
        </w:rPr>
      </w:pPr>
      <w:r w:rsidRPr="00020DCA">
        <w:rPr>
          <w:sz w:val="24"/>
          <w:szCs w:val="28"/>
          <w:lang w:val="cs-CZ" w:eastAsia="zh-CN"/>
        </w:rPr>
        <w:t xml:space="preserve">3. </w:t>
      </w:r>
      <w:r w:rsidR="00F115FD" w:rsidRPr="00020DCA">
        <w:rPr>
          <w:sz w:val="24"/>
          <w:szCs w:val="28"/>
          <w:lang w:val="cs-CZ" w:eastAsia="zh-CN"/>
        </w:rPr>
        <w:t>Měření</w:t>
      </w:r>
      <w:r w:rsidR="00F97058" w:rsidRPr="00020DCA">
        <w:rPr>
          <w:sz w:val="24"/>
          <w:szCs w:val="28"/>
          <w:lang w:val="cs-CZ" w:eastAsia="zh-CN"/>
        </w:rPr>
        <w:t xml:space="preserve"> a zpracování výsledků</w:t>
      </w:r>
    </w:p>
    <w:p w14:paraId="1121C6C9" w14:textId="2228DA6F" w:rsidR="000D62EE" w:rsidRPr="00020DCA" w:rsidRDefault="00A3079D" w:rsidP="00AE5228">
      <w:pPr>
        <w:pStyle w:val="MDPI31text"/>
        <w:ind w:left="1020" w:firstLine="0"/>
        <w:jc w:val="left"/>
        <w:rPr>
          <w:lang w:val="cs-CZ"/>
        </w:rPr>
      </w:pPr>
      <w:r w:rsidRPr="00020DCA">
        <w:rPr>
          <w:lang w:val="cs-CZ"/>
        </w:rPr>
        <w:t>Pro m</w:t>
      </w:r>
      <w:r w:rsidR="007E3956" w:rsidRPr="00020DCA">
        <w:rPr>
          <w:lang w:val="cs-CZ"/>
        </w:rPr>
        <w:t xml:space="preserve">ěření </w:t>
      </w:r>
      <w:r w:rsidR="00CA0B1F" w:rsidRPr="00020DCA">
        <w:rPr>
          <w:lang w:val="cs-CZ"/>
        </w:rPr>
        <w:t>byla zvolena dvojíce</w:t>
      </w:r>
      <w:r w:rsidR="00772430" w:rsidRPr="00020DCA">
        <w:rPr>
          <w:lang w:val="cs-CZ"/>
        </w:rPr>
        <w:t xml:space="preserve"> z jednoho </w:t>
      </w:r>
      <w:r w:rsidR="000C18B3" w:rsidRPr="00020DCA">
        <w:rPr>
          <w:lang w:val="cs-CZ"/>
        </w:rPr>
        <w:t>kondenzátoru</w:t>
      </w:r>
      <w:r w:rsidR="00772430" w:rsidRPr="00020DCA">
        <w:rPr>
          <w:lang w:val="cs-CZ"/>
        </w:rPr>
        <w:t xml:space="preserve"> a jednoho rezistoru,</w:t>
      </w:r>
      <w:r w:rsidR="006D7E08" w:rsidRPr="00020DCA">
        <w:rPr>
          <w:lang w:val="cs-CZ"/>
        </w:rPr>
        <w:t xml:space="preserve"> pomocí těchto </w:t>
      </w:r>
      <w:r w:rsidR="000C18B3" w:rsidRPr="00020DCA">
        <w:rPr>
          <w:lang w:val="cs-CZ"/>
        </w:rPr>
        <w:t>součástek</w:t>
      </w:r>
      <w:r w:rsidR="006D7E08" w:rsidRPr="00020DCA">
        <w:rPr>
          <w:lang w:val="cs-CZ"/>
        </w:rPr>
        <w:t xml:space="preserve"> jsme složili dva RC filtry, první RC filtr </w:t>
      </w:r>
      <w:proofErr w:type="gramStart"/>
      <w:r w:rsidR="006D7E08" w:rsidRPr="00020DCA">
        <w:rPr>
          <w:lang w:val="cs-CZ"/>
        </w:rPr>
        <w:t>slouží</w:t>
      </w:r>
      <w:proofErr w:type="gramEnd"/>
      <w:r w:rsidR="006D7E08" w:rsidRPr="00020DCA">
        <w:rPr>
          <w:lang w:val="cs-CZ"/>
        </w:rPr>
        <w:t xml:space="preserve"> </w:t>
      </w:r>
      <w:r w:rsidR="005E4CA1" w:rsidRPr="00020DCA">
        <w:rPr>
          <w:lang w:val="cs-CZ"/>
        </w:rPr>
        <w:t xml:space="preserve">jako </w:t>
      </w:r>
      <w:r w:rsidR="00A25409" w:rsidRPr="00020DCA">
        <w:rPr>
          <w:lang w:val="cs-CZ"/>
        </w:rPr>
        <w:t xml:space="preserve">derivátor </w:t>
      </w:r>
      <w:r w:rsidR="00CA5FE6" w:rsidRPr="00020DCA">
        <w:rPr>
          <w:lang w:val="cs-CZ"/>
        </w:rPr>
        <w:t>(horní propust)</w:t>
      </w:r>
      <w:r w:rsidR="0080444E" w:rsidRPr="00020DCA">
        <w:rPr>
          <w:lang w:val="cs-CZ"/>
        </w:rPr>
        <w:t xml:space="preserve">, druhy jako </w:t>
      </w:r>
      <w:r w:rsidR="005F2C5D" w:rsidRPr="00020DCA">
        <w:rPr>
          <w:lang w:val="cs-CZ"/>
        </w:rPr>
        <w:t>integrátor (</w:t>
      </w:r>
      <w:r w:rsidR="00FE1294" w:rsidRPr="00020DCA">
        <w:rPr>
          <w:lang w:val="cs-CZ"/>
        </w:rPr>
        <w:t>dolní propust</w:t>
      </w:r>
      <w:r w:rsidR="005F2C5D" w:rsidRPr="00020DCA">
        <w:rPr>
          <w:lang w:val="cs-CZ"/>
        </w:rPr>
        <w:t>)</w:t>
      </w:r>
      <w:r w:rsidR="00743D3C" w:rsidRPr="00020DCA">
        <w:rPr>
          <w:lang w:val="cs-CZ"/>
        </w:rPr>
        <w:t xml:space="preserve">. </w:t>
      </w:r>
      <w:r w:rsidR="001E4AE4" w:rsidRPr="00020DCA">
        <w:rPr>
          <w:lang w:val="cs-CZ"/>
        </w:rPr>
        <w:t>Pro měření je potřeba vy</w:t>
      </w:r>
      <w:r w:rsidR="007E3956" w:rsidRPr="00020DCA">
        <w:rPr>
          <w:lang w:val="cs-CZ"/>
        </w:rPr>
        <w:t xml:space="preserve">počítat </w:t>
      </w:r>
      <w:r w:rsidR="00B26FA8" w:rsidRPr="00020DCA">
        <w:rPr>
          <w:lang w:val="cs-CZ"/>
        </w:rPr>
        <w:t xml:space="preserve">a kritickou frekvenci </w:t>
      </w:r>
      <w:r w:rsidR="00B26FA8" w:rsidRPr="00020DCA">
        <w:rPr>
          <w:b/>
          <w:bCs/>
          <w:lang w:val="cs-CZ"/>
        </w:rPr>
        <w:t>fk</w:t>
      </w:r>
      <w:r w:rsidR="00BA2915" w:rsidRPr="00020DCA">
        <w:rPr>
          <w:b/>
          <w:bCs/>
          <w:lang w:val="cs-CZ"/>
        </w:rPr>
        <w:t xml:space="preserve"> </w:t>
      </w:r>
      <w:r w:rsidR="00CD04F6">
        <w:rPr>
          <w:lang w:val="cs-CZ"/>
        </w:rPr>
        <w:t xml:space="preserve">(frekvence která nastává při útlumu </w:t>
      </w:r>
      <w:r w:rsidR="00644CDE">
        <w:rPr>
          <w:lang w:val="cs-CZ"/>
        </w:rPr>
        <w:t xml:space="preserve">    </w:t>
      </w:r>
      <w:r w:rsidR="00CD04F6">
        <w:rPr>
          <w:lang w:val="cs-CZ"/>
        </w:rPr>
        <w:t>-3</w:t>
      </w:r>
      <w:r w:rsidR="00644CDE">
        <w:rPr>
          <w:lang w:val="cs-CZ"/>
        </w:rPr>
        <w:t xml:space="preserve"> </w:t>
      </w:r>
      <w:r w:rsidR="00CD04F6">
        <w:rPr>
          <w:lang w:val="cs-CZ"/>
        </w:rPr>
        <w:t xml:space="preserve">dB) </w:t>
      </w:r>
      <w:r w:rsidR="00BA2915" w:rsidRPr="00020DCA">
        <w:rPr>
          <w:lang w:val="cs-CZ"/>
        </w:rPr>
        <w:t>a</w:t>
      </w:r>
      <w:r w:rsidR="00BA2915" w:rsidRPr="00020DCA">
        <w:rPr>
          <w:b/>
          <w:bCs/>
          <w:lang w:val="cs-CZ"/>
        </w:rPr>
        <w:t xml:space="preserve"> </w:t>
      </w:r>
      <w:r w:rsidR="00BA2915" w:rsidRPr="00020DCA">
        <w:rPr>
          <w:lang w:val="cs-CZ"/>
        </w:rPr>
        <w:t xml:space="preserve">časovou konstantu </w:t>
      </w:r>
      <w:r w:rsidR="00BA2915" w:rsidRPr="00020DCA">
        <w:rPr>
          <w:b/>
          <w:bCs/>
          <w:lang w:val="cs-CZ"/>
        </w:rPr>
        <w:t>τ</w:t>
      </w:r>
      <w:r w:rsidR="001F4A69" w:rsidRPr="00020DCA">
        <w:rPr>
          <w:lang w:val="cs-CZ"/>
        </w:rPr>
        <w:t>,</w:t>
      </w:r>
      <w:r w:rsidR="007D6797" w:rsidRPr="00020DCA">
        <w:rPr>
          <w:lang w:val="cs-CZ"/>
        </w:rPr>
        <w:t xml:space="preserve"> </w:t>
      </w:r>
      <w:r w:rsidR="00094E70" w:rsidRPr="00020DCA">
        <w:rPr>
          <w:lang w:val="cs-CZ"/>
        </w:rPr>
        <w:t>obě</w:t>
      </w:r>
      <w:r w:rsidR="007D6797" w:rsidRPr="00020DCA">
        <w:rPr>
          <w:lang w:val="cs-CZ"/>
        </w:rPr>
        <w:t xml:space="preserve"> hodnoty vypočítáme pomocí</w:t>
      </w:r>
      <w:r w:rsidR="001440CA" w:rsidRPr="00020DCA">
        <w:rPr>
          <w:lang w:val="cs-CZ"/>
        </w:rPr>
        <w:t xml:space="preserve"> rovnice </w:t>
      </w:r>
      <w:r w:rsidR="001440CA" w:rsidRPr="00020DCA">
        <w:rPr>
          <w:b/>
          <w:bCs/>
          <w:lang w:val="cs-CZ"/>
        </w:rPr>
        <w:t xml:space="preserve">č.1 </w:t>
      </w:r>
      <w:r w:rsidR="001440CA" w:rsidRPr="00020DCA">
        <w:rPr>
          <w:lang w:val="cs-CZ"/>
        </w:rPr>
        <w:t xml:space="preserve">a </w:t>
      </w:r>
      <w:r w:rsidR="008C3C1E" w:rsidRPr="00020DCA">
        <w:rPr>
          <w:b/>
          <w:bCs/>
          <w:lang w:val="cs-CZ"/>
        </w:rPr>
        <w:t>č.2.</w:t>
      </w:r>
      <w:r w:rsidR="008C3C1E" w:rsidRPr="00020DCA">
        <w:rPr>
          <w:lang w:val="cs-CZ"/>
        </w:rPr>
        <w:t xml:space="preserve"> </w:t>
      </w:r>
      <w:r w:rsidR="00774444" w:rsidRPr="00020DCA">
        <w:rPr>
          <w:lang w:val="cs-CZ"/>
        </w:rPr>
        <w:t>Výsledky</w:t>
      </w:r>
      <w:r w:rsidR="00094E70" w:rsidRPr="00020DCA">
        <w:rPr>
          <w:lang w:val="cs-CZ"/>
        </w:rPr>
        <w:t xml:space="preserve"> </w:t>
      </w:r>
      <w:r w:rsidR="00774444" w:rsidRPr="00020DCA">
        <w:rPr>
          <w:lang w:val="cs-CZ"/>
        </w:rPr>
        <w:t xml:space="preserve">pro dolní a horní propust </w:t>
      </w:r>
      <w:r w:rsidR="00094E70" w:rsidRPr="00020DCA">
        <w:rPr>
          <w:lang w:val="cs-CZ"/>
        </w:rPr>
        <w:t xml:space="preserve">jsou </w:t>
      </w:r>
      <w:r w:rsidR="00774444" w:rsidRPr="00020DCA">
        <w:rPr>
          <w:lang w:val="cs-CZ"/>
        </w:rPr>
        <w:t>zaznamenaný</w:t>
      </w:r>
      <w:r w:rsidR="000C0C39" w:rsidRPr="00020DCA">
        <w:rPr>
          <w:lang w:val="cs-CZ"/>
        </w:rPr>
        <w:t xml:space="preserve"> v</w:t>
      </w:r>
      <w:r w:rsidR="00E144DA" w:rsidRPr="00020DCA">
        <w:rPr>
          <w:lang w:val="cs-CZ"/>
        </w:rPr>
        <w:t xml:space="preserve"> tabulkách </w:t>
      </w:r>
      <w:r w:rsidR="00E144DA" w:rsidRPr="00020DCA">
        <w:rPr>
          <w:b/>
          <w:bCs/>
          <w:lang w:val="cs-CZ"/>
        </w:rPr>
        <w:t>č.1</w:t>
      </w:r>
      <w:r w:rsidR="00E144DA" w:rsidRPr="00020DCA">
        <w:rPr>
          <w:lang w:val="cs-CZ"/>
        </w:rPr>
        <w:t xml:space="preserve"> a </w:t>
      </w:r>
      <w:r w:rsidR="00E144DA" w:rsidRPr="00020DCA">
        <w:rPr>
          <w:b/>
          <w:bCs/>
          <w:lang w:val="cs-CZ"/>
        </w:rPr>
        <w:t>č.2</w:t>
      </w:r>
      <w:r w:rsidR="00774444" w:rsidRPr="00020DCA">
        <w:rPr>
          <w:lang w:val="cs-CZ"/>
        </w:rPr>
        <w:t xml:space="preserve">. </w:t>
      </w:r>
    </w:p>
    <w:p w14:paraId="27E83493" w14:textId="614D7B35" w:rsidR="00581FCB" w:rsidRPr="00020DCA" w:rsidRDefault="00427D6C" w:rsidP="00581FCB">
      <w:pPr>
        <w:pStyle w:val="MDPI31text"/>
        <w:ind w:left="0" w:firstLine="0"/>
        <w:jc w:val="left"/>
        <w:rPr>
          <w:lang w:val="cs-CZ"/>
        </w:rPr>
      </w:pPr>
      <w:r w:rsidRPr="00020DCA">
        <w:rPr>
          <w:noProof/>
          <w:snapToGrid/>
          <w:lang w:val="cs-C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14A88B" wp14:editId="70F57805">
                <wp:simplePos x="0" y="0"/>
                <wp:positionH relativeFrom="column">
                  <wp:posOffset>3879850</wp:posOffset>
                </wp:positionH>
                <wp:positionV relativeFrom="paragraph">
                  <wp:posOffset>588791</wp:posOffset>
                </wp:positionV>
                <wp:extent cx="2266950" cy="711200"/>
                <wp:effectExtent l="0" t="0" r="0" b="0"/>
                <wp:wrapNone/>
                <wp:docPr id="167549208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AA9F99" w14:textId="5F6D1492" w:rsidR="000D41E6" w:rsidRPr="006C598A" w:rsidRDefault="0068622F" w:rsidP="000D41E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Rovnice</w:t>
                            </w:r>
                            <w:r w:rsidR="000D41E6">
                              <w:t xml:space="preserve"> </w:t>
                            </w:r>
                            <w:r w:rsidR="000D41E6"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A5714E">
                              <w:rPr>
                                <w:b/>
                                <w:bCs/>
                              </w:rPr>
                              <w:t>2</w:t>
                            </w:r>
                            <w:r w:rsidR="000D41E6">
                              <w:t xml:space="preserve"> – rovnice pro vypočítaní</w:t>
                            </w:r>
                            <w:r w:rsidR="00820A8D">
                              <w:t xml:space="preserve"> </w:t>
                            </w:r>
                            <w:r w:rsidR="00AD01C4">
                              <w:t>časové</w:t>
                            </w:r>
                            <w:r w:rsidR="00CB3C3D">
                              <w:t xml:space="preserve"> konstanty </w:t>
                            </w:r>
                            <w:r w:rsidR="00CB3C3D" w:rsidRPr="00137062">
                              <w:rPr>
                                <w:b/>
                                <w:bCs/>
                              </w:rPr>
                              <w:t>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4A88B" id="Textové pole 1" o:spid="_x0000_s1033" type="#_x0000_t202" style="position:absolute;margin-left:305.5pt;margin-top:46.35pt;width:178.5pt;height:5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" fillcolor="white [3201]" stroked="f" strokeweight=".5pt">
                <v:textbox>
                  <w:txbxContent>
                    <w:p w14:paraId="36AA9F99" w14:textId="5F6D1492" w:rsidR="000D41E6" w:rsidRPr="006C598A" w:rsidRDefault="0068622F" w:rsidP="000D41E6">
                      <w:pPr>
                        <w:rPr>
                          <w:b/>
                          <w:bCs/>
                        </w:rPr>
                      </w:pPr>
                      <w:r>
                        <w:t>Rovnice</w:t>
                      </w:r>
                      <w:r w:rsidR="000D41E6">
                        <w:t xml:space="preserve"> </w:t>
                      </w:r>
                      <w:r w:rsidR="000D41E6" w:rsidRPr="006C598A">
                        <w:rPr>
                          <w:b/>
                          <w:bCs/>
                        </w:rPr>
                        <w:t>č.</w:t>
                      </w:r>
                      <w:r w:rsidR="00A5714E">
                        <w:rPr>
                          <w:b/>
                          <w:bCs/>
                        </w:rPr>
                        <w:t>2</w:t>
                      </w:r>
                      <w:r w:rsidR="000D41E6">
                        <w:t xml:space="preserve"> – rovnice pro vypočítaní</w:t>
                      </w:r>
                      <w:r w:rsidR="00820A8D">
                        <w:t xml:space="preserve"> </w:t>
                      </w:r>
                      <w:r w:rsidR="00AD01C4">
                        <w:t>časové</w:t>
                      </w:r>
                      <w:r w:rsidR="00CB3C3D">
                        <w:t xml:space="preserve"> konstanty </w:t>
                      </w:r>
                      <w:r w:rsidR="00CB3C3D" w:rsidRPr="00137062">
                        <w:rPr>
                          <w:b/>
                          <w:bCs/>
                        </w:rPr>
                        <w:t>τ</w:t>
                      </w:r>
                    </w:p>
                  </w:txbxContent>
                </v:textbox>
              </v:shape>
            </w:pict>
          </mc:Fallback>
        </mc:AlternateContent>
      </w:r>
      <w:r w:rsidRPr="00020DCA">
        <w:rPr>
          <w:noProof/>
          <w:snapToGrid/>
          <w:lang w:val="cs-C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DCD786" wp14:editId="3B160778">
                <wp:simplePos x="0" y="0"/>
                <wp:positionH relativeFrom="column">
                  <wp:posOffset>609209</wp:posOffset>
                </wp:positionH>
                <wp:positionV relativeFrom="paragraph">
                  <wp:posOffset>643890</wp:posOffset>
                </wp:positionV>
                <wp:extent cx="2266950" cy="711200"/>
                <wp:effectExtent l="0" t="0" r="0" b="0"/>
                <wp:wrapNone/>
                <wp:docPr id="90052920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A387BF" w14:textId="41743439" w:rsidR="00F53FA2" w:rsidRPr="006C598A" w:rsidRDefault="0068622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Rovnice</w:t>
                            </w:r>
                            <w:r w:rsidR="00F53FA2">
                              <w:t xml:space="preserve"> </w:t>
                            </w:r>
                            <w:r w:rsidR="00F53FA2" w:rsidRPr="006C598A">
                              <w:rPr>
                                <w:b/>
                                <w:bCs/>
                              </w:rPr>
                              <w:t>č.1</w:t>
                            </w:r>
                            <w:r w:rsidR="00F53FA2">
                              <w:t xml:space="preserve"> – rovnice </w:t>
                            </w:r>
                            <w:r w:rsidR="006C598A">
                              <w:t xml:space="preserve">pro vypočítaní kritické frekvence </w:t>
                            </w:r>
                            <w:r w:rsidR="006C598A" w:rsidRPr="006C598A">
                              <w:rPr>
                                <w:b/>
                                <w:bCs/>
                              </w:rPr>
                              <w:t>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CD786" id="_x0000_s1034" type="#_x0000_t202" style="position:absolute;margin-left:47.95pt;margin-top:50.7pt;width:178.5pt;height:5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" fillcolor="white [3201]" stroked="f" strokeweight=".5pt">
                <v:textbox>
                  <w:txbxContent>
                    <w:p w14:paraId="39A387BF" w14:textId="41743439" w:rsidR="00F53FA2" w:rsidRPr="006C598A" w:rsidRDefault="0068622F">
                      <w:pPr>
                        <w:rPr>
                          <w:b/>
                          <w:bCs/>
                        </w:rPr>
                      </w:pPr>
                      <w:r>
                        <w:t>Rovnice</w:t>
                      </w:r>
                      <w:r w:rsidR="00F53FA2">
                        <w:t xml:space="preserve"> </w:t>
                      </w:r>
                      <w:r w:rsidR="00F53FA2" w:rsidRPr="006C598A">
                        <w:rPr>
                          <w:b/>
                          <w:bCs/>
                        </w:rPr>
                        <w:t>č.1</w:t>
                      </w:r>
                      <w:r w:rsidR="00F53FA2">
                        <w:t xml:space="preserve"> – rovnice </w:t>
                      </w:r>
                      <w:r w:rsidR="006C598A">
                        <w:t xml:space="preserve">pro vypočítaní kritické frekvence </w:t>
                      </w:r>
                      <w:r w:rsidR="006C598A" w:rsidRPr="006C598A">
                        <w:rPr>
                          <w:b/>
                          <w:bCs/>
                        </w:rPr>
                        <w:t>fk</w:t>
                      </w:r>
                    </w:p>
                  </w:txbxContent>
                </v:textbox>
              </v:shape>
            </w:pict>
          </mc:Fallback>
        </mc:AlternateContent>
      </w:r>
    </w:p>
    <w:p w14:paraId="6D7936D0" w14:textId="6CF5B907" w:rsidR="00581FCB" w:rsidRPr="00020DCA" w:rsidRDefault="00000000" w:rsidP="00D72772">
      <w:pPr>
        <w:spacing w:line="240" w:lineRule="auto"/>
        <w:ind w:left="1530"/>
        <w:jc w:val="left"/>
        <w:rPr>
          <w:rFonts w:cs="Noto Sans"/>
          <w:sz w:val="36"/>
          <w:szCs w:val="36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napToGrid w:val="0"/>
                <w:sz w:val="36"/>
                <w:szCs w:val="36"/>
                <w:lang w:val="en-US" w:eastAsia="de-DE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f</m:t>
            </m:r>
          </m:e>
          <m:sub>
            <m:r>
              <w:rPr>
                <w:rFonts w:ascii="Cambria Math" w:eastAsia="Times New Roman" w:hAnsi="Cambria Math"/>
                <w:snapToGrid w:val="0"/>
                <w:sz w:val="36"/>
                <w:szCs w:val="36"/>
                <w:lang w:eastAsia="de-DE"/>
              </w:rPr>
              <m:t>k</m:t>
            </m:r>
          </m:sub>
        </m:sSub>
        <m:r>
          <w:rPr>
            <w:rFonts w:ascii="Cambria Math" w:eastAsia="Times New Roman" w:hAnsi="Cambria Math"/>
            <w:snapToGrid w:val="0"/>
            <w:sz w:val="36"/>
            <w:szCs w:val="36"/>
            <w:lang w:eastAsia="de-DE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napToGrid w:val="0"/>
                <w:sz w:val="36"/>
                <w:szCs w:val="36"/>
                <w:lang w:val="en-US" w:eastAsia="de-DE"/>
              </w:rPr>
            </m:ctrlPr>
          </m:fPr>
          <m:num>
            <m:r>
              <w:rPr>
                <w:rFonts w:ascii="Cambria Math" w:eastAsia="Times New Roman" w:hAnsi="Cambria Math"/>
                <w:snapToGrid w:val="0"/>
                <w:sz w:val="36"/>
                <w:szCs w:val="36"/>
                <w:lang w:eastAsia="de-DE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2πRC</m:t>
            </m:r>
          </m:den>
        </m:f>
        <m:r>
          <w:rPr>
            <w:rFonts w:ascii="Cambria Math" w:hAnsi="Cambria Math"/>
            <w:sz w:val="36"/>
            <w:szCs w:val="36"/>
          </w:rPr>
          <m:t>[Hz]</m:t>
        </m:r>
      </m:oMath>
      <w:r w:rsidR="00581FCB" w:rsidRPr="00020DCA">
        <w:rPr>
          <w:rFonts w:cs="Noto Sans"/>
          <w:sz w:val="36"/>
          <w:szCs w:val="36"/>
        </w:rPr>
        <w:t xml:space="preserve">                 </w:t>
      </w:r>
      <m:oMath>
        <m:r>
          <w:rPr>
            <w:rFonts w:ascii="Cambria Math" w:hAnsi="Cambria Math" w:cs="Noto Sans"/>
            <w:sz w:val="36"/>
            <w:szCs w:val="36"/>
          </w:rPr>
          <m:t>τ=RC [s]</m:t>
        </m:r>
      </m:oMath>
      <w:r w:rsidR="00581FCB" w:rsidRPr="00020DCA">
        <w:rPr>
          <w:rFonts w:cs="Noto Sans"/>
          <w:sz w:val="36"/>
          <w:szCs w:val="36"/>
        </w:rPr>
        <w:t xml:space="preserve">    </w:t>
      </w:r>
      <w:r w:rsidR="006D7B07" w:rsidRPr="00020DCA">
        <w:rPr>
          <w:rFonts w:cs="Noto Sans"/>
          <w:i/>
          <w:sz w:val="36"/>
          <w:szCs w:val="36"/>
        </w:rPr>
        <w:br/>
      </w:r>
      <w:r w:rsidR="00581FCB" w:rsidRPr="00020DCA">
        <w:rPr>
          <w:rFonts w:cs="Noto Sans"/>
          <w:sz w:val="36"/>
          <w:szCs w:val="36"/>
        </w:rPr>
        <w:t xml:space="preserve">  </w:t>
      </w:r>
    </w:p>
    <w:p w14:paraId="5B092B82" w14:textId="596AEC1F" w:rsidR="00A513F4" w:rsidRPr="00020DCA" w:rsidRDefault="00DF332E" w:rsidP="00581FCB">
      <w:pPr>
        <w:spacing w:line="240" w:lineRule="auto"/>
        <w:jc w:val="left"/>
        <w:rPr>
          <w:rFonts w:cs="Noto Sans"/>
          <w:sz w:val="36"/>
          <w:szCs w:val="36"/>
        </w:rPr>
      </w:pPr>
      <w:r w:rsidRPr="00020DCA">
        <w:rPr>
          <w:rFonts w:eastAsia="Times New Roman"/>
          <w:i/>
          <w:snapToGrid w:val="0"/>
          <w:sz w:val="36"/>
          <w:szCs w:val="36"/>
          <w:lang w:eastAsia="de-DE"/>
        </w:rPr>
        <w:br/>
      </w:r>
    </w:p>
    <w:p w14:paraId="42301A37" w14:textId="77777777" w:rsidR="00D4146E" w:rsidRPr="00020DCA" w:rsidRDefault="00D4146E" w:rsidP="00830EBE">
      <w:pPr>
        <w:spacing w:line="240" w:lineRule="auto"/>
        <w:ind w:left="2040"/>
        <w:jc w:val="left"/>
        <w:rPr>
          <w:noProof/>
        </w:rPr>
      </w:pPr>
    </w:p>
    <w:p w14:paraId="2793D7B8" w14:textId="71A3C8BB" w:rsidR="00210D92" w:rsidRPr="00C37DAC" w:rsidRDefault="00210D92" w:rsidP="00C37DAC">
      <w:pPr>
        <w:spacing w:line="240" w:lineRule="auto"/>
        <w:ind w:left="2040"/>
        <w:jc w:val="left"/>
        <w:rPr>
          <w:rFonts w:eastAsia="Times New Roman"/>
          <w:b/>
          <w:snapToGrid w:val="0"/>
          <w:sz w:val="24"/>
          <w:szCs w:val="28"/>
        </w:rPr>
      </w:pPr>
      <w:r w:rsidRPr="00020DCA">
        <w:rPr>
          <w:rFonts w:cs="Noto Sans"/>
          <w:noProof/>
          <w:color w:val="auto"/>
          <w:bdr w:val="none" w:sz="0" w:space="0" w:color="auto" w:frame="1"/>
        </w:rPr>
        <w:drawing>
          <wp:anchor distT="0" distB="0" distL="114300" distR="114300" simplePos="0" relativeHeight="251701248" behindDoc="0" locked="0" layoutInCell="1" allowOverlap="1" wp14:anchorId="4016B83B" wp14:editId="625CDC28">
            <wp:simplePos x="0" y="0"/>
            <wp:positionH relativeFrom="margin">
              <wp:posOffset>3524885</wp:posOffset>
            </wp:positionH>
            <wp:positionV relativeFrom="paragraph">
              <wp:posOffset>206686</wp:posOffset>
            </wp:positionV>
            <wp:extent cx="2984500" cy="2507615"/>
            <wp:effectExtent l="0" t="0" r="6350" b="6985"/>
            <wp:wrapTopAndBottom/>
            <wp:docPr id="1417339075" name="Obrázek 1" descr="Obsah obrázku text, řada/pruh, diagram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39075" name="Obrázek 1" descr="Obsah obrázku text, řada/pruh, diagram, Písmo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0DCA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33E36ED" wp14:editId="270F3E25">
                <wp:simplePos x="0" y="0"/>
                <wp:positionH relativeFrom="margin">
                  <wp:posOffset>3881755</wp:posOffset>
                </wp:positionH>
                <wp:positionV relativeFrom="paragraph">
                  <wp:posOffset>2622970</wp:posOffset>
                </wp:positionV>
                <wp:extent cx="2656936" cy="335915"/>
                <wp:effectExtent l="0" t="0" r="0" b="6985"/>
                <wp:wrapNone/>
                <wp:docPr id="206013649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936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7F9DA3" w14:textId="447E0115" w:rsidR="00E95D67" w:rsidRPr="00F53726" w:rsidRDefault="00E95D67" w:rsidP="00E95D67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68622F"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t xml:space="preserve"> – </w:t>
                            </w:r>
                            <w:r w:rsidR="00210D92">
                              <w:t>schéma zapojení derivatorů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E36ED" id="_x0000_s1035" type="#_x0000_t202" style="position:absolute;left:0;text-align:left;margin-left:305.65pt;margin-top:206.55pt;width:209.2pt;height:26.4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" fillcolor="white [3201]" stroked="f" strokeweight=".5pt">
                <v:textbox>
                  <w:txbxContent>
                    <w:p w14:paraId="417F9DA3" w14:textId="447E0115" w:rsidR="00E95D67" w:rsidRPr="00F53726" w:rsidRDefault="00E95D67" w:rsidP="00E95D67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68622F">
                        <w:rPr>
                          <w:b/>
                          <w:bCs/>
                        </w:rPr>
                        <w:t>2</w:t>
                      </w:r>
                      <w:r>
                        <w:t xml:space="preserve"> – </w:t>
                      </w:r>
                      <w:r w:rsidR="00210D92">
                        <w:t>schéma zapojení derivatorů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0DCA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60C2226" wp14:editId="0A1E6902">
                <wp:simplePos x="0" y="0"/>
                <wp:positionH relativeFrom="margin">
                  <wp:posOffset>207034</wp:posOffset>
                </wp:positionH>
                <wp:positionV relativeFrom="paragraph">
                  <wp:posOffset>2620069</wp:posOffset>
                </wp:positionV>
                <wp:extent cx="2648309" cy="336430"/>
                <wp:effectExtent l="0" t="0" r="0" b="6985"/>
                <wp:wrapNone/>
                <wp:docPr id="5519277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8309" cy="336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D9BDC2" w14:textId="56A853D1" w:rsidR="00830EBE" w:rsidRPr="00F53726" w:rsidRDefault="00830EBE" w:rsidP="00830EBE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68622F"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t xml:space="preserve"> – </w:t>
                            </w:r>
                            <w:r w:rsidR="00210D92">
                              <w:t>schéma</w:t>
                            </w:r>
                            <w:r w:rsidR="00E95D67">
                              <w:t xml:space="preserve"> zapojení </w:t>
                            </w:r>
                            <w:r w:rsidR="00210D92">
                              <w:t>integrátorů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C2226" id="_x0000_s1036" type="#_x0000_t202" style="position:absolute;left:0;text-align:left;margin-left:16.3pt;margin-top:206.3pt;width:208.55pt;height:26.5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" fillcolor="white [3201]" stroked="f" strokeweight=".5pt">
                <v:textbox>
                  <w:txbxContent>
                    <w:p w14:paraId="4ED9BDC2" w14:textId="56A853D1" w:rsidR="00830EBE" w:rsidRPr="00F53726" w:rsidRDefault="00830EBE" w:rsidP="00830EBE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68622F">
                        <w:rPr>
                          <w:b/>
                          <w:bCs/>
                        </w:rPr>
                        <w:t>1</w:t>
                      </w:r>
                      <w:r>
                        <w:t xml:space="preserve"> – </w:t>
                      </w:r>
                      <w:r w:rsidR="00210D92">
                        <w:t>schéma</w:t>
                      </w:r>
                      <w:r w:rsidR="00E95D67">
                        <w:t xml:space="preserve"> zapojení </w:t>
                      </w:r>
                      <w:r w:rsidR="00210D92">
                        <w:t>integrátorů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0EBE" w:rsidRPr="00020DCA">
        <w:rPr>
          <w:rFonts w:cs="Noto Sans"/>
          <w:noProof/>
          <w:color w:val="auto"/>
          <w:bdr w:val="none" w:sz="0" w:space="0" w:color="auto" w:frame="1"/>
        </w:rPr>
        <w:drawing>
          <wp:anchor distT="0" distB="0" distL="114300" distR="114300" simplePos="0" relativeHeight="251694080" behindDoc="0" locked="0" layoutInCell="1" allowOverlap="1" wp14:anchorId="3D09BEA1" wp14:editId="4E95CC00">
            <wp:simplePos x="0" y="0"/>
            <wp:positionH relativeFrom="margin">
              <wp:posOffset>196694</wp:posOffset>
            </wp:positionH>
            <wp:positionV relativeFrom="paragraph">
              <wp:posOffset>310443</wp:posOffset>
            </wp:positionV>
            <wp:extent cx="2848610" cy="2472690"/>
            <wp:effectExtent l="0" t="0" r="8890" b="3810"/>
            <wp:wrapTopAndBottom/>
            <wp:docPr id="546831315" name="Obrázek 1" descr="Obsah obrázku řada/pruh, diagram, text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31315" name="Obrázek 1" descr="Obsah obrázku řada/pruh, diagram, text, Písmo&#10;&#10;Popis byl vytvořen automatick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0A0E" w:rsidRPr="00020DCA">
        <w:rPr>
          <w:sz w:val="24"/>
          <w:szCs w:val="28"/>
        </w:rPr>
        <w:t xml:space="preserve">Schéma zapojení </w:t>
      </w:r>
      <w:r w:rsidR="00E63181" w:rsidRPr="00020DCA">
        <w:rPr>
          <w:sz w:val="24"/>
          <w:szCs w:val="28"/>
        </w:rPr>
        <w:t>integrátorů</w:t>
      </w:r>
      <w:r w:rsidR="00190C6D">
        <w:rPr>
          <w:sz w:val="24"/>
          <w:szCs w:val="28"/>
        </w:rPr>
        <w:t xml:space="preserve"> - </w:t>
      </w:r>
      <w:r w:rsidR="00190C6D" w:rsidRPr="00020DCA">
        <w:rPr>
          <w:sz w:val="24"/>
          <w:szCs w:val="28"/>
        </w:rPr>
        <w:t xml:space="preserve">obr. </w:t>
      </w:r>
      <w:r w:rsidR="00190C6D" w:rsidRPr="00020DCA">
        <w:rPr>
          <w:b/>
          <w:bCs/>
          <w:sz w:val="24"/>
          <w:szCs w:val="28"/>
        </w:rPr>
        <w:t>č.</w:t>
      </w:r>
      <w:r w:rsidR="00190C6D">
        <w:rPr>
          <w:b/>
          <w:bCs/>
          <w:sz w:val="24"/>
          <w:szCs w:val="28"/>
        </w:rPr>
        <w:t>1</w:t>
      </w:r>
      <w:r w:rsidR="00190C6D">
        <w:rPr>
          <w:sz w:val="24"/>
          <w:szCs w:val="28"/>
        </w:rPr>
        <w:t xml:space="preserve">, </w:t>
      </w:r>
      <w:r w:rsidR="007D0A0E" w:rsidRPr="00020DCA">
        <w:rPr>
          <w:sz w:val="24"/>
          <w:szCs w:val="28"/>
        </w:rPr>
        <w:t>a derivator</w:t>
      </w:r>
      <w:r w:rsidR="00E63181" w:rsidRPr="00020DCA">
        <w:rPr>
          <w:sz w:val="24"/>
          <w:szCs w:val="28"/>
        </w:rPr>
        <w:t xml:space="preserve">ů – obr. </w:t>
      </w:r>
      <w:r w:rsidR="00E63181" w:rsidRPr="00020DCA">
        <w:rPr>
          <w:b/>
          <w:bCs/>
          <w:sz w:val="24"/>
          <w:szCs w:val="28"/>
        </w:rPr>
        <w:t>č.</w:t>
      </w:r>
      <w:r w:rsidR="0068622F">
        <w:rPr>
          <w:b/>
          <w:bCs/>
          <w:sz w:val="24"/>
          <w:szCs w:val="28"/>
        </w:rPr>
        <w:t>2</w:t>
      </w:r>
    </w:p>
    <w:p w14:paraId="2F5E426E" w14:textId="77777777" w:rsidR="00C37DAC" w:rsidRDefault="00C37DAC" w:rsidP="00E76A8F">
      <w:pPr>
        <w:pStyle w:val="MDPI21heading1"/>
        <w:ind w:left="510"/>
        <w:rPr>
          <w:sz w:val="24"/>
          <w:szCs w:val="28"/>
          <w:lang w:val="cs-CZ" w:eastAsia="zh-CN"/>
        </w:rPr>
      </w:pPr>
    </w:p>
    <w:p w14:paraId="0A5C88D3" w14:textId="66D909EA" w:rsidR="00BA1205" w:rsidRPr="00020DCA" w:rsidRDefault="00E76A8F" w:rsidP="00E76A8F">
      <w:pPr>
        <w:pStyle w:val="MDPI21heading1"/>
        <w:ind w:left="510"/>
        <w:rPr>
          <w:sz w:val="24"/>
          <w:szCs w:val="28"/>
          <w:lang w:val="cs-CZ" w:eastAsia="zh-CN"/>
        </w:rPr>
      </w:pPr>
      <w:r w:rsidRPr="00020DCA">
        <w:rPr>
          <w:sz w:val="24"/>
          <w:szCs w:val="28"/>
          <w:lang w:val="cs-CZ" w:eastAsia="zh-CN"/>
        </w:rPr>
        <w:t xml:space="preserve">3.1 </w:t>
      </w:r>
      <w:r w:rsidR="00BA1205" w:rsidRPr="00020DCA">
        <w:rPr>
          <w:sz w:val="24"/>
          <w:szCs w:val="28"/>
          <w:lang w:val="cs-CZ" w:eastAsia="zh-CN"/>
        </w:rPr>
        <w:t>Měření a simulace dolní propusti</w:t>
      </w:r>
    </w:p>
    <w:p w14:paraId="09529291" w14:textId="613D5764" w:rsidR="00822FEA" w:rsidRPr="00020DCA" w:rsidRDefault="006B0D97" w:rsidP="00822FEA">
      <w:pPr>
        <w:pStyle w:val="MDPI31text"/>
        <w:ind w:left="935" w:firstLine="0"/>
        <w:jc w:val="left"/>
        <w:rPr>
          <w:lang w:val="cs-CZ"/>
        </w:rPr>
      </w:pPr>
      <w:r w:rsidRPr="00020DCA">
        <w:rPr>
          <w:lang w:val="cs-CZ"/>
        </w:rPr>
        <w:t xml:space="preserve">Dolní </w:t>
      </w:r>
      <w:r w:rsidR="009101B7" w:rsidRPr="00020DCA">
        <w:rPr>
          <w:lang w:val="cs-CZ"/>
        </w:rPr>
        <w:t xml:space="preserve">propust </w:t>
      </w:r>
      <w:r w:rsidR="00E46DDF" w:rsidRPr="00020DCA">
        <w:rPr>
          <w:lang w:val="cs-CZ"/>
        </w:rPr>
        <w:t xml:space="preserve">byla simulovaná s třemi různými hodnotami </w:t>
      </w:r>
      <w:r w:rsidR="00E46DDF" w:rsidRPr="00020DCA">
        <w:rPr>
          <w:b/>
          <w:bCs/>
          <w:lang w:val="cs-CZ"/>
        </w:rPr>
        <w:t>fk</w:t>
      </w:r>
      <w:r w:rsidR="00D777C7" w:rsidRPr="00020DCA">
        <w:rPr>
          <w:b/>
          <w:bCs/>
          <w:lang w:val="cs-CZ"/>
        </w:rPr>
        <w:t>:</w:t>
      </w:r>
    </w:p>
    <w:p w14:paraId="2F11D6DC" w14:textId="562B2F93" w:rsidR="002B3CBD" w:rsidRPr="00020DCA" w:rsidRDefault="002B3CBD" w:rsidP="002B3CBD">
      <w:pPr>
        <w:pStyle w:val="MDPI31text"/>
        <w:numPr>
          <w:ilvl w:val="0"/>
          <w:numId w:val="12"/>
        </w:numPr>
        <w:jc w:val="left"/>
        <w:rPr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 w:rsidR="0068622F">
        <w:rPr>
          <w:b/>
          <w:bCs/>
          <w:lang w:val="cs-CZ"/>
        </w:rPr>
        <w:t>3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 xml:space="preserve">0.5 </w:t>
      </w:r>
      <w:r w:rsidR="00146F87" w:rsidRPr="00020DCA">
        <w:rPr>
          <w:lang w:val="cs-CZ"/>
        </w:rPr>
        <w:t>fk</w:t>
      </w:r>
      <w:r w:rsidR="006D3B55">
        <w:rPr>
          <w:lang w:val="cs-CZ"/>
        </w:rPr>
        <w:t xml:space="preserve">, </w:t>
      </w:r>
      <w:r w:rsidR="00287FAA">
        <w:rPr>
          <w:lang w:val="cs-CZ"/>
        </w:rPr>
        <w:t>dolní propust</w:t>
      </w:r>
      <w:r w:rsidR="00146F87" w:rsidRPr="00020DCA">
        <w:rPr>
          <w:lang w:val="cs-CZ"/>
        </w:rPr>
        <w:t xml:space="preserve"> – simulace</w:t>
      </w:r>
    </w:p>
    <w:p w14:paraId="00BEB584" w14:textId="0F73F96B" w:rsidR="002B3CBD" w:rsidRPr="00020DCA" w:rsidRDefault="002B3CBD" w:rsidP="002B3CBD">
      <w:pPr>
        <w:pStyle w:val="MDPI31text"/>
        <w:numPr>
          <w:ilvl w:val="0"/>
          <w:numId w:val="12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 w:rsidR="0068622F">
        <w:rPr>
          <w:b/>
          <w:bCs/>
          <w:lang w:val="cs-CZ"/>
        </w:rPr>
        <w:t>4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 xml:space="preserve">1 </w:t>
      </w:r>
      <w:r w:rsidR="00146F87" w:rsidRPr="00020DCA">
        <w:rPr>
          <w:lang w:val="cs-CZ"/>
        </w:rPr>
        <w:t>f</w:t>
      </w:r>
      <w:r w:rsidR="00287FAA">
        <w:rPr>
          <w:lang w:val="cs-CZ"/>
        </w:rPr>
        <w:t>k, dolní propust</w:t>
      </w:r>
      <w:r w:rsidR="00146F87" w:rsidRPr="00020DCA">
        <w:rPr>
          <w:lang w:val="cs-CZ"/>
        </w:rPr>
        <w:t xml:space="preserve"> – simulace</w:t>
      </w:r>
    </w:p>
    <w:p w14:paraId="3E77C004" w14:textId="0C265BEE" w:rsidR="002B3CBD" w:rsidRPr="00610281" w:rsidRDefault="002B3CBD" w:rsidP="002B3CBD">
      <w:pPr>
        <w:pStyle w:val="MDPI31text"/>
        <w:numPr>
          <w:ilvl w:val="0"/>
          <w:numId w:val="12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 w:rsidR="0068622F">
        <w:rPr>
          <w:b/>
          <w:bCs/>
          <w:lang w:val="cs-CZ"/>
        </w:rPr>
        <w:t>5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 xml:space="preserve">5 </w:t>
      </w:r>
      <w:r w:rsidR="00146F87" w:rsidRPr="00020DCA">
        <w:rPr>
          <w:lang w:val="cs-CZ"/>
        </w:rPr>
        <w:t>fk</w:t>
      </w:r>
      <w:r w:rsidR="00287FAA">
        <w:rPr>
          <w:lang w:val="cs-CZ"/>
        </w:rPr>
        <w:t>, dolní propust</w:t>
      </w:r>
      <w:r w:rsidR="00287FAA" w:rsidRPr="00020DCA">
        <w:rPr>
          <w:lang w:val="cs-CZ"/>
        </w:rPr>
        <w:t xml:space="preserve"> </w:t>
      </w:r>
      <w:r w:rsidR="00146F87" w:rsidRPr="00020DCA">
        <w:rPr>
          <w:lang w:val="cs-CZ"/>
        </w:rPr>
        <w:t>– simulace</w:t>
      </w:r>
    </w:p>
    <w:p w14:paraId="2C54CF66" w14:textId="2A868ABD" w:rsidR="00610281" w:rsidRPr="006E2331" w:rsidRDefault="006E2331" w:rsidP="006E2331">
      <w:pPr>
        <w:pStyle w:val="MDPI31text"/>
        <w:numPr>
          <w:ilvl w:val="0"/>
          <w:numId w:val="12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 w:rsidR="005C6210">
        <w:rPr>
          <w:b/>
          <w:bCs/>
          <w:lang w:val="cs-CZ"/>
        </w:rPr>
        <w:t>1</w:t>
      </w:r>
      <w:r>
        <w:rPr>
          <w:b/>
          <w:bCs/>
          <w:lang w:val="cs-CZ"/>
        </w:rPr>
        <w:t>5</w:t>
      </w:r>
      <w:r w:rsidRPr="00020DCA">
        <w:rPr>
          <w:b/>
          <w:bCs/>
          <w:lang w:val="cs-CZ"/>
        </w:rPr>
        <w:t xml:space="preserve">: </w:t>
      </w:r>
      <w:r w:rsidR="00601776">
        <w:rPr>
          <w:lang w:val="cs-CZ"/>
        </w:rPr>
        <w:t>kritická frekvence</w:t>
      </w:r>
      <w:r w:rsidR="00271360">
        <w:rPr>
          <w:lang w:val="cs-CZ"/>
        </w:rPr>
        <w:t xml:space="preserve"> dolní propustí – simulace</w:t>
      </w:r>
    </w:p>
    <w:p w14:paraId="16F0CE75" w14:textId="2B04FE22" w:rsidR="00BA1205" w:rsidRPr="00020DCA" w:rsidRDefault="00BA1205" w:rsidP="00C37DAC">
      <w:pPr>
        <w:pStyle w:val="MDPI31text"/>
        <w:ind w:left="0" w:firstLine="0"/>
        <w:jc w:val="left"/>
        <w:rPr>
          <w:b/>
          <w:bCs/>
          <w:sz w:val="24"/>
          <w:szCs w:val="28"/>
          <w:lang w:val="cs-CZ"/>
        </w:rPr>
      </w:pPr>
    </w:p>
    <w:p w14:paraId="3E0C631D" w14:textId="67D0B0A5" w:rsidR="00864E7F" w:rsidRPr="00020DCA" w:rsidRDefault="00864E7F" w:rsidP="00864E7F">
      <w:pPr>
        <w:pStyle w:val="MDPI21heading1"/>
        <w:ind w:left="510"/>
        <w:rPr>
          <w:sz w:val="24"/>
          <w:szCs w:val="28"/>
          <w:lang w:val="cs-CZ" w:eastAsia="zh-CN"/>
        </w:rPr>
      </w:pPr>
      <w:r w:rsidRPr="00020DCA">
        <w:rPr>
          <w:sz w:val="24"/>
          <w:szCs w:val="28"/>
          <w:lang w:val="cs-CZ" w:eastAsia="zh-CN"/>
        </w:rPr>
        <w:t>3.2 Měření a simulace dolní propusti</w:t>
      </w:r>
    </w:p>
    <w:p w14:paraId="7C4323D3" w14:textId="330FB5E2" w:rsidR="00864E7F" w:rsidRPr="00020DCA" w:rsidRDefault="00864E7F" w:rsidP="00864E7F">
      <w:pPr>
        <w:pStyle w:val="MDPI31text"/>
        <w:ind w:left="935" w:firstLine="0"/>
        <w:jc w:val="left"/>
        <w:rPr>
          <w:lang w:val="cs-CZ"/>
        </w:rPr>
      </w:pPr>
      <w:r w:rsidRPr="00020DCA">
        <w:rPr>
          <w:lang w:val="cs-CZ"/>
        </w:rPr>
        <w:t xml:space="preserve">Dolní propust byla změřena s třemi různými hodnotami </w:t>
      </w:r>
      <w:r w:rsidRPr="00020DCA">
        <w:rPr>
          <w:b/>
          <w:bCs/>
          <w:lang w:val="cs-CZ"/>
        </w:rPr>
        <w:t>fk:</w:t>
      </w:r>
    </w:p>
    <w:p w14:paraId="36C2631E" w14:textId="06C597A1" w:rsidR="00864E7F" w:rsidRPr="00020DCA" w:rsidRDefault="00864E7F" w:rsidP="00864E7F">
      <w:pPr>
        <w:pStyle w:val="MDPI31text"/>
        <w:numPr>
          <w:ilvl w:val="0"/>
          <w:numId w:val="14"/>
        </w:numPr>
        <w:jc w:val="left"/>
        <w:rPr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 w:rsidR="0068622F">
        <w:rPr>
          <w:b/>
          <w:bCs/>
          <w:lang w:val="cs-CZ"/>
        </w:rPr>
        <w:t>6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>0.5 fk</w:t>
      </w:r>
      <w:r w:rsidR="00287FAA">
        <w:rPr>
          <w:lang w:val="cs-CZ"/>
        </w:rPr>
        <w:t>, dolní propust</w:t>
      </w:r>
      <w:r w:rsidRPr="00020DCA">
        <w:rPr>
          <w:lang w:val="cs-CZ"/>
        </w:rPr>
        <w:t xml:space="preserve"> – měření</w:t>
      </w:r>
    </w:p>
    <w:p w14:paraId="5A614D57" w14:textId="765F9D94" w:rsidR="00864E7F" w:rsidRPr="00020DCA" w:rsidRDefault="00864E7F" w:rsidP="00864E7F">
      <w:pPr>
        <w:pStyle w:val="MDPI31text"/>
        <w:numPr>
          <w:ilvl w:val="0"/>
          <w:numId w:val="14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 w:rsidR="0068622F">
        <w:rPr>
          <w:b/>
          <w:bCs/>
          <w:lang w:val="cs-CZ"/>
        </w:rPr>
        <w:t>7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>1 fk</w:t>
      </w:r>
      <w:r w:rsidR="00287FAA">
        <w:rPr>
          <w:lang w:val="cs-CZ"/>
        </w:rPr>
        <w:t>, dolní propust</w:t>
      </w:r>
      <w:r w:rsidRPr="00020DCA">
        <w:rPr>
          <w:lang w:val="cs-CZ"/>
        </w:rPr>
        <w:t xml:space="preserve"> – měření</w:t>
      </w:r>
    </w:p>
    <w:p w14:paraId="61E0DB78" w14:textId="3E9E05F8" w:rsidR="00864E7F" w:rsidRDefault="00864E7F" w:rsidP="00864E7F">
      <w:pPr>
        <w:pStyle w:val="MDPI31text"/>
        <w:numPr>
          <w:ilvl w:val="0"/>
          <w:numId w:val="14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 w:rsidR="0068622F">
        <w:rPr>
          <w:b/>
          <w:bCs/>
          <w:lang w:val="cs-CZ"/>
        </w:rPr>
        <w:t>8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>5 fk</w:t>
      </w:r>
      <w:r w:rsidR="00287FAA">
        <w:rPr>
          <w:lang w:val="cs-CZ"/>
        </w:rPr>
        <w:t>, dolní propust</w:t>
      </w:r>
      <w:r w:rsidRPr="00020DCA">
        <w:rPr>
          <w:lang w:val="cs-CZ"/>
        </w:rPr>
        <w:t xml:space="preserve"> – měření</w:t>
      </w:r>
    </w:p>
    <w:p w14:paraId="2F2D2384" w14:textId="1483E243" w:rsidR="00BA1205" w:rsidRPr="00020DCA" w:rsidRDefault="00BA1205" w:rsidP="008B0FDB">
      <w:pPr>
        <w:pStyle w:val="MDPI31text"/>
        <w:ind w:left="510"/>
        <w:jc w:val="left"/>
        <w:rPr>
          <w:b/>
          <w:bCs/>
          <w:sz w:val="24"/>
          <w:szCs w:val="28"/>
          <w:lang w:val="cs-CZ"/>
        </w:rPr>
      </w:pPr>
    </w:p>
    <w:p w14:paraId="37624922" w14:textId="77777777" w:rsidR="00C27335" w:rsidRPr="00020DCA" w:rsidRDefault="00C27335" w:rsidP="00C27335">
      <w:pPr>
        <w:pStyle w:val="MDPI21heading1"/>
        <w:ind w:left="510"/>
        <w:rPr>
          <w:sz w:val="24"/>
          <w:szCs w:val="28"/>
          <w:lang w:val="cs-CZ" w:eastAsia="zh-CN"/>
        </w:rPr>
      </w:pPr>
      <w:r w:rsidRPr="00020DCA">
        <w:rPr>
          <w:sz w:val="24"/>
          <w:szCs w:val="28"/>
          <w:lang w:val="cs-CZ" w:eastAsia="zh-CN"/>
        </w:rPr>
        <w:t>3.</w:t>
      </w:r>
      <w:r>
        <w:rPr>
          <w:sz w:val="24"/>
          <w:szCs w:val="28"/>
          <w:lang w:val="cs-CZ" w:eastAsia="zh-CN"/>
        </w:rPr>
        <w:t>3</w:t>
      </w:r>
      <w:r w:rsidRPr="00020DCA">
        <w:rPr>
          <w:sz w:val="24"/>
          <w:szCs w:val="28"/>
          <w:lang w:val="cs-CZ" w:eastAsia="zh-CN"/>
        </w:rPr>
        <w:t xml:space="preserve"> Měření a simulace </w:t>
      </w:r>
      <w:r>
        <w:rPr>
          <w:sz w:val="24"/>
          <w:szCs w:val="28"/>
          <w:lang w:val="cs-CZ" w:eastAsia="zh-CN"/>
        </w:rPr>
        <w:t>horní</w:t>
      </w:r>
      <w:r w:rsidRPr="00020DCA">
        <w:rPr>
          <w:sz w:val="24"/>
          <w:szCs w:val="28"/>
          <w:lang w:val="cs-CZ" w:eastAsia="zh-CN"/>
        </w:rPr>
        <w:t xml:space="preserve"> propusti</w:t>
      </w:r>
    </w:p>
    <w:p w14:paraId="509C6AD4" w14:textId="77777777" w:rsidR="00C27335" w:rsidRPr="00020DCA" w:rsidRDefault="00C27335" w:rsidP="00C27335">
      <w:pPr>
        <w:pStyle w:val="MDPI31text"/>
        <w:ind w:left="935" w:firstLine="0"/>
        <w:jc w:val="left"/>
        <w:rPr>
          <w:lang w:val="cs-CZ"/>
        </w:rPr>
      </w:pPr>
      <w:r>
        <w:rPr>
          <w:lang w:val="cs-CZ"/>
        </w:rPr>
        <w:t xml:space="preserve">Horní </w:t>
      </w:r>
      <w:r w:rsidRPr="00020DCA">
        <w:rPr>
          <w:lang w:val="cs-CZ"/>
        </w:rPr>
        <w:t xml:space="preserve">propust byla simulovaná s třemi různými hodnotami </w:t>
      </w:r>
      <w:r w:rsidRPr="00020DCA">
        <w:rPr>
          <w:b/>
          <w:bCs/>
          <w:lang w:val="cs-CZ"/>
        </w:rPr>
        <w:t>fk:</w:t>
      </w:r>
    </w:p>
    <w:p w14:paraId="1BBB19D0" w14:textId="77777777" w:rsidR="00C27335" w:rsidRPr="00020DCA" w:rsidRDefault="00C27335" w:rsidP="00C27335">
      <w:pPr>
        <w:pStyle w:val="MDPI31text"/>
        <w:numPr>
          <w:ilvl w:val="0"/>
          <w:numId w:val="15"/>
        </w:numPr>
        <w:jc w:val="left"/>
        <w:rPr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>
        <w:rPr>
          <w:b/>
          <w:bCs/>
          <w:lang w:val="cs-CZ"/>
        </w:rPr>
        <w:t>9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>0.5 fk</w:t>
      </w:r>
      <w:r>
        <w:rPr>
          <w:lang w:val="cs-CZ"/>
        </w:rPr>
        <w:t>, horní propust</w:t>
      </w:r>
      <w:r w:rsidRPr="00020DCA">
        <w:rPr>
          <w:lang w:val="cs-CZ"/>
        </w:rPr>
        <w:t xml:space="preserve"> – simulace</w:t>
      </w:r>
    </w:p>
    <w:p w14:paraId="73DA0F62" w14:textId="77777777" w:rsidR="00C27335" w:rsidRPr="00020DCA" w:rsidRDefault="00C27335" w:rsidP="00C27335">
      <w:pPr>
        <w:pStyle w:val="MDPI31text"/>
        <w:numPr>
          <w:ilvl w:val="0"/>
          <w:numId w:val="15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>
        <w:rPr>
          <w:b/>
          <w:bCs/>
          <w:lang w:val="cs-CZ"/>
        </w:rPr>
        <w:t>10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>1 fk</w:t>
      </w:r>
      <w:r>
        <w:rPr>
          <w:lang w:val="cs-CZ"/>
        </w:rPr>
        <w:t>,</w:t>
      </w:r>
      <w:r w:rsidRPr="00287FAA">
        <w:rPr>
          <w:lang w:val="cs-CZ"/>
        </w:rPr>
        <w:t xml:space="preserve"> </w:t>
      </w:r>
      <w:r>
        <w:rPr>
          <w:lang w:val="cs-CZ"/>
        </w:rPr>
        <w:t>horní propust</w:t>
      </w:r>
      <w:r w:rsidRPr="00020DCA">
        <w:rPr>
          <w:lang w:val="cs-CZ"/>
        </w:rPr>
        <w:t xml:space="preserve"> – simulace</w:t>
      </w:r>
    </w:p>
    <w:p w14:paraId="0F8D261B" w14:textId="7B82C031" w:rsidR="00C27335" w:rsidRPr="00146527" w:rsidRDefault="00C27335" w:rsidP="00C27335">
      <w:pPr>
        <w:pStyle w:val="MDPI31text"/>
        <w:numPr>
          <w:ilvl w:val="0"/>
          <w:numId w:val="15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>
        <w:rPr>
          <w:b/>
          <w:bCs/>
          <w:lang w:val="cs-CZ"/>
        </w:rPr>
        <w:t>11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>5 fk</w:t>
      </w:r>
      <w:r>
        <w:rPr>
          <w:lang w:val="cs-CZ"/>
        </w:rPr>
        <w:t>,</w:t>
      </w:r>
      <w:r w:rsidRPr="00287FAA">
        <w:rPr>
          <w:lang w:val="cs-CZ"/>
        </w:rPr>
        <w:t xml:space="preserve"> </w:t>
      </w:r>
      <w:r>
        <w:rPr>
          <w:lang w:val="cs-CZ"/>
        </w:rPr>
        <w:t>horní propust</w:t>
      </w:r>
      <w:r w:rsidRPr="00020DCA">
        <w:rPr>
          <w:lang w:val="cs-CZ"/>
        </w:rPr>
        <w:t xml:space="preserve"> – simulace</w:t>
      </w:r>
    </w:p>
    <w:p w14:paraId="6B990C69" w14:textId="2C3F1339" w:rsidR="00190C6D" w:rsidRPr="00271360" w:rsidRDefault="00146527" w:rsidP="00271360">
      <w:pPr>
        <w:pStyle w:val="MDPI31text"/>
        <w:numPr>
          <w:ilvl w:val="0"/>
          <w:numId w:val="15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>
        <w:rPr>
          <w:b/>
          <w:bCs/>
          <w:lang w:val="cs-CZ"/>
        </w:rPr>
        <w:t>16</w:t>
      </w:r>
      <w:r w:rsidRPr="00020DCA">
        <w:rPr>
          <w:b/>
          <w:bCs/>
          <w:lang w:val="cs-CZ"/>
        </w:rPr>
        <w:t>:</w:t>
      </w:r>
      <w:r w:rsidR="005C6210">
        <w:rPr>
          <w:b/>
          <w:bCs/>
          <w:lang w:val="cs-CZ"/>
        </w:rPr>
        <w:t xml:space="preserve"> </w:t>
      </w:r>
      <w:r w:rsidR="00601776">
        <w:rPr>
          <w:lang w:val="cs-CZ"/>
        </w:rPr>
        <w:t xml:space="preserve">kritická frekvence </w:t>
      </w:r>
      <w:r w:rsidR="005C6210">
        <w:rPr>
          <w:lang w:val="cs-CZ"/>
        </w:rPr>
        <w:t xml:space="preserve">horní </w:t>
      </w:r>
      <w:r w:rsidR="00271360">
        <w:rPr>
          <w:lang w:val="cs-CZ"/>
        </w:rPr>
        <w:t>propustí – simulace</w:t>
      </w:r>
    </w:p>
    <w:p w14:paraId="34FB84E5" w14:textId="39454CC2" w:rsidR="00C27335" w:rsidRPr="00020DCA" w:rsidRDefault="00C27335" w:rsidP="00C27335">
      <w:pPr>
        <w:pStyle w:val="MDPI21heading1"/>
        <w:ind w:left="510"/>
        <w:rPr>
          <w:sz w:val="24"/>
          <w:szCs w:val="28"/>
          <w:lang w:val="cs-CZ" w:eastAsia="zh-CN"/>
        </w:rPr>
      </w:pPr>
      <w:r w:rsidRPr="00020DCA">
        <w:rPr>
          <w:sz w:val="24"/>
          <w:szCs w:val="28"/>
          <w:lang w:val="cs-CZ" w:eastAsia="zh-CN"/>
        </w:rPr>
        <w:t>3.</w:t>
      </w:r>
      <w:r>
        <w:rPr>
          <w:sz w:val="24"/>
          <w:szCs w:val="28"/>
          <w:lang w:val="cs-CZ" w:eastAsia="zh-CN"/>
        </w:rPr>
        <w:t>4</w:t>
      </w:r>
      <w:r w:rsidRPr="00020DCA">
        <w:rPr>
          <w:sz w:val="24"/>
          <w:szCs w:val="28"/>
          <w:lang w:val="cs-CZ" w:eastAsia="zh-CN"/>
        </w:rPr>
        <w:t xml:space="preserve"> Měření a simulace </w:t>
      </w:r>
      <w:r>
        <w:rPr>
          <w:sz w:val="24"/>
          <w:szCs w:val="28"/>
          <w:lang w:val="cs-CZ" w:eastAsia="zh-CN"/>
        </w:rPr>
        <w:t>horní</w:t>
      </w:r>
      <w:r w:rsidRPr="00020DCA">
        <w:rPr>
          <w:sz w:val="24"/>
          <w:szCs w:val="28"/>
          <w:lang w:val="cs-CZ" w:eastAsia="zh-CN"/>
        </w:rPr>
        <w:t xml:space="preserve"> propusti</w:t>
      </w:r>
    </w:p>
    <w:p w14:paraId="302609AD" w14:textId="77777777" w:rsidR="00C27335" w:rsidRPr="00020DCA" w:rsidRDefault="00C27335" w:rsidP="00C27335">
      <w:pPr>
        <w:pStyle w:val="MDPI31text"/>
        <w:ind w:left="935" w:firstLine="0"/>
        <w:jc w:val="left"/>
        <w:rPr>
          <w:lang w:val="cs-CZ"/>
        </w:rPr>
      </w:pPr>
      <w:r>
        <w:rPr>
          <w:lang w:val="cs-CZ"/>
        </w:rPr>
        <w:t>Horní</w:t>
      </w:r>
      <w:r w:rsidRPr="00020DCA">
        <w:rPr>
          <w:lang w:val="cs-CZ"/>
        </w:rPr>
        <w:t xml:space="preserve"> propust byla změřena s třemi různými hodnotami </w:t>
      </w:r>
      <w:r w:rsidRPr="00020DCA">
        <w:rPr>
          <w:b/>
          <w:bCs/>
          <w:lang w:val="cs-CZ"/>
        </w:rPr>
        <w:t>fk:</w:t>
      </w:r>
    </w:p>
    <w:p w14:paraId="3E4E0C70" w14:textId="77777777" w:rsidR="00C27335" w:rsidRPr="00020DCA" w:rsidRDefault="00C27335" w:rsidP="00C27335">
      <w:pPr>
        <w:pStyle w:val="MDPI31text"/>
        <w:numPr>
          <w:ilvl w:val="0"/>
          <w:numId w:val="16"/>
        </w:numPr>
        <w:jc w:val="left"/>
        <w:rPr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>
        <w:rPr>
          <w:b/>
          <w:bCs/>
          <w:lang w:val="cs-CZ"/>
        </w:rPr>
        <w:t>12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>0.5 fk</w:t>
      </w:r>
      <w:r>
        <w:rPr>
          <w:lang w:val="cs-CZ"/>
        </w:rPr>
        <w:t>, horní</w:t>
      </w:r>
      <w:r w:rsidRPr="00020DCA">
        <w:rPr>
          <w:lang w:val="cs-CZ"/>
        </w:rPr>
        <w:t xml:space="preserve"> – měření</w:t>
      </w:r>
    </w:p>
    <w:p w14:paraId="533FEF51" w14:textId="77777777" w:rsidR="00C27335" w:rsidRPr="00020DCA" w:rsidRDefault="00C27335" w:rsidP="00C27335">
      <w:pPr>
        <w:pStyle w:val="MDPI31text"/>
        <w:numPr>
          <w:ilvl w:val="0"/>
          <w:numId w:val="16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>
        <w:rPr>
          <w:b/>
          <w:bCs/>
          <w:lang w:val="cs-CZ"/>
        </w:rPr>
        <w:t>13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>1 fk</w:t>
      </w:r>
      <w:r>
        <w:rPr>
          <w:lang w:val="cs-CZ"/>
        </w:rPr>
        <w:t xml:space="preserve">, horní </w:t>
      </w:r>
      <w:r w:rsidRPr="00020DCA">
        <w:rPr>
          <w:lang w:val="cs-CZ"/>
        </w:rPr>
        <w:t>– měření</w:t>
      </w:r>
    </w:p>
    <w:p w14:paraId="4E3C7C2B" w14:textId="19CB3065" w:rsidR="00C54526" w:rsidRPr="00F0604F" w:rsidRDefault="00C27335" w:rsidP="00F0604F">
      <w:pPr>
        <w:pStyle w:val="MDPI31text"/>
        <w:numPr>
          <w:ilvl w:val="0"/>
          <w:numId w:val="16"/>
        </w:numPr>
        <w:jc w:val="left"/>
        <w:rPr>
          <w:sz w:val="24"/>
          <w:szCs w:val="28"/>
          <w:lang w:val="cs-CZ"/>
        </w:rPr>
      </w:pPr>
      <w:r w:rsidRPr="00020DCA">
        <w:rPr>
          <w:lang w:val="cs-CZ"/>
        </w:rPr>
        <w:t xml:space="preserve">obrázek </w:t>
      </w:r>
      <w:r w:rsidRPr="00020DCA">
        <w:rPr>
          <w:b/>
          <w:bCs/>
          <w:lang w:val="cs-CZ"/>
        </w:rPr>
        <w:t>č.</w:t>
      </w:r>
      <w:r>
        <w:rPr>
          <w:b/>
          <w:bCs/>
          <w:lang w:val="cs-CZ"/>
        </w:rPr>
        <w:t>14</w:t>
      </w:r>
      <w:r w:rsidRPr="00020DCA">
        <w:rPr>
          <w:b/>
          <w:bCs/>
          <w:lang w:val="cs-CZ"/>
        </w:rPr>
        <w:t xml:space="preserve">: </w:t>
      </w:r>
      <w:r w:rsidRPr="00020DCA">
        <w:rPr>
          <w:lang w:val="cs-CZ"/>
        </w:rPr>
        <w:t>5 fk</w:t>
      </w:r>
      <w:r>
        <w:rPr>
          <w:lang w:val="cs-CZ"/>
        </w:rPr>
        <w:t>, horní</w:t>
      </w:r>
      <w:r w:rsidRPr="00020DCA">
        <w:rPr>
          <w:lang w:val="cs-CZ"/>
        </w:rPr>
        <w:t xml:space="preserve"> – měřen</w:t>
      </w:r>
      <w:r w:rsidR="00F0604F">
        <w:rPr>
          <w:lang w:val="cs-CZ"/>
        </w:rPr>
        <w:t>í</w:t>
      </w:r>
    </w:p>
    <w:p w14:paraId="5864C721" w14:textId="521C05F6" w:rsidR="006B22CD" w:rsidRDefault="006B22CD" w:rsidP="00C27335">
      <w:pPr>
        <w:pStyle w:val="MDPI31text"/>
        <w:ind w:left="0" w:firstLine="0"/>
        <w:jc w:val="left"/>
        <w:rPr>
          <w:noProof/>
        </w:rPr>
      </w:pPr>
    </w:p>
    <w:p w14:paraId="5BB346AD" w14:textId="54F6255E" w:rsidR="009A265F" w:rsidRDefault="009A265F" w:rsidP="008B0FDB">
      <w:pPr>
        <w:pStyle w:val="MDPI31text"/>
        <w:ind w:left="510"/>
        <w:jc w:val="left"/>
        <w:rPr>
          <w:noProof/>
        </w:rPr>
      </w:pPr>
    </w:p>
    <w:p w14:paraId="6E83724D" w14:textId="41B68F07" w:rsidR="00C54526" w:rsidRPr="00020DCA" w:rsidRDefault="00972FF6" w:rsidP="008B0FDB">
      <w:pPr>
        <w:pStyle w:val="MDPI31text"/>
        <w:ind w:left="510"/>
        <w:jc w:val="left"/>
        <w:rPr>
          <w:b/>
          <w:bCs/>
          <w:sz w:val="24"/>
          <w:szCs w:val="28"/>
          <w:lang w:val="cs-CZ"/>
        </w:rPr>
      </w:pPr>
      <w:r w:rsidRPr="00020DCA">
        <w:rPr>
          <w:noProof/>
          <w:snapToGrid/>
          <w:lang w:val="cs-CZ"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AA99104" wp14:editId="254CFCEF">
                <wp:simplePos x="0" y="0"/>
                <wp:positionH relativeFrom="margin">
                  <wp:posOffset>3808730</wp:posOffset>
                </wp:positionH>
                <wp:positionV relativeFrom="paragraph">
                  <wp:posOffset>2025015</wp:posOffset>
                </wp:positionV>
                <wp:extent cx="2785745" cy="335915"/>
                <wp:effectExtent l="0" t="0" r="0" b="6985"/>
                <wp:wrapNone/>
                <wp:docPr id="11044718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5849AA" w14:textId="67F3064F" w:rsidR="009A265F" w:rsidRPr="00F53726" w:rsidRDefault="009A265F" w:rsidP="009A265F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68622F">
                              <w:rPr>
                                <w:b/>
                                <w:bCs/>
                              </w:rPr>
                              <w:t>6</w:t>
                            </w:r>
                            <w:r w:rsidR="009F24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 xml:space="preserve">– měření </w:t>
                            </w:r>
                            <w:r w:rsidR="009F2449">
                              <w:t xml:space="preserve">dolní </w:t>
                            </w:r>
                            <w:r>
                              <w:t>propusti (0.5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99104" id="_x0000_s1037" type="#_x0000_t202" style="position:absolute;left:0;text-align:left;margin-left:299.9pt;margin-top:159.45pt;width:219.35pt;height:26.4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" fillcolor="white [3201]" stroked="f" strokeweight=".5pt">
                <v:textbox>
                  <w:txbxContent>
                    <w:p w14:paraId="065849AA" w14:textId="67F3064F" w:rsidR="009A265F" w:rsidRPr="00F53726" w:rsidRDefault="009A265F" w:rsidP="009A265F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68622F">
                        <w:rPr>
                          <w:b/>
                          <w:bCs/>
                        </w:rPr>
                        <w:t>6</w:t>
                      </w:r>
                      <w:r w:rsidR="009F2449">
                        <w:rPr>
                          <w:b/>
                          <w:bCs/>
                        </w:rPr>
                        <w:t xml:space="preserve"> </w:t>
                      </w:r>
                      <w:r>
                        <w:t xml:space="preserve">– měření </w:t>
                      </w:r>
                      <w:r w:rsidR="009F2449">
                        <w:t xml:space="preserve">dolní </w:t>
                      </w:r>
                      <w:r>
                        <w:t>propusti (0.5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0DCA">
        <w:rPr>
          <w:noProof/>
        </w:rPr>
        <w:drawing>
          <wp:anchor distT="0" distB="0" distL="114300" distR="114300" simplePos="0" relativeHeight="251720704" behindDoc="0" locked="0" layoutInCell="1" allowOverlap="1" wp14:anchorId="318002EB" wp14:editId="0CC24F98">
            <wp:simplePos x="0" y="0"/>
            <wp:positionH relativeFrom="margin">
              <wp:align>right</wp:align>
            </wp:positionH>
            <wp:positionV relativeFrom="paragraph">
              <wp:posOffset>47625</wp:posOffset>
            </wp:positionV>
            <wp:extent cx="2923540" cy="1934210"/>
            <wp:effectExtent l="0" t="0" r="0" b="8890"/>
            <wp:wrapTopAndBottom/>
            <wp:docPr id="1062124167" name="Obrázek 6" descr="Obsah obrázku elektronika, Elektronické zařízení, stroj/přístroj, přístrojová des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24167" name="Obrázek 6" descr="Obsah obrázku elektronika, Elektronické zařízení, stroj/přístroj, přístrojová deska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9" t="18044" r="52623" b="14647"/>
                    <a:stretch/>
                  </pic:blipFill>
                  <pic:spPr bwMode="auto">
                    <a:xfrm>
                      <a:off x="0" y="0"/>
                      <a:ext cx="2923540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C94" w:rsidRPr="00020DCA">
        <w:rPr>
          <w:noProof/>
          <w:lang w:val="cs-CZ"/>
        </w:rPr>
        <w:drawing>
          <wp:anchor distT="0" distB="0" distL="114300" distR="114300" simplePos="0" relativeHeight="251705344" behindDoc="0" locked="0" layoutInCell="1" allowOverlap="1" wp14:anchorId="5E1465B7" wp14:editId="4FCB77DD">
            <wp:simplePos x="0" y="0"/>
            <wp:positionH relativeFrom="margin">
              <wp:align>left</wp:align>
            </wp:positionH>
            <wp:positionV relativeFrom="paragraph">
              <wp:posOffset>440</wp:posOffset>
            </wp:positionV>
            <wp:extent cx="3059430" cy="2016760"/>
            <wp:effectExtent l="0" t="0" r="7620" b="2540"/>
            <wp:wrapTopAndBottom/>
            <wp:docPr id="12201697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5331" cy="2027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22CD" w:rsidRPr="00020DCA">
        <w:rPr>
          <w:noProof/>
          <w:snapToGrid/>
          <w:lang w:val="cs-CZ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1856F6C" wp14:editId="120A30D9">
                <wp:simplePos x="0" y="0"/>
                <wp:positionH relativeFrom="margin">
                  <wp:posOffset>-6203</wp:posOffset>
                </wp:positionH>
                <wp:positionV relativeFrom="paragraph">
                  <wp:posOffset>2031365</wp:posOffset>
                </wp:positionV>
                <wp:extent cx="2785745" cy="335915"/>
                <wp:effectExtent l="0" t="0" r="0" b="6985"/>
                <wp:wrapNone/>
                <wp:docPr id="167182702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801E270" w14:textId="626C1433" w:rsidR="00F95128" w:rsidRPr="00F53726" w:rsidRDefault="00F95128" w:rsidP="00F95128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68622F">
                              <w:rPr>
                                <w:b/>
                                <w:bCs/>
                              </w:rPr>
                              <w:t>3</w:t>
                            </w:r>
                            <w:r>
                              <w:t xml:space="preserve"> – simulace </w:t>
                            </w:r>
                            <w:r w:rsidR="009F2449">
                              <w:t>dolní</w:t>
                            </w:r>
                            <w:r>
                              <w:t xml:space="preserve"> propusti (0.5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56F6C" id="_x0000_s1038" type="#_x0000_t202" style="position:absolute;left:0;text-align:left;margin-left:-.5pt;margin-top:159.95pt;width:219.35pt;height:26.4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" fillcolor="white [3201]" stroked="f" strokeweight=".5pt">
                <v:textbox>
                  <w:txbxContent>
                    <w:p w14:paraId="0801E270" w14:textId="626C1433" w:rsidR="00F95128" w:rsidRPr="00F53726" w:rsidRDefault="00F95128" w:rsidP="00F95128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68622F">
                        <w:rPr>
                          <w:b/>
                          <w:bCs/>
                        </w:rPr>
                        <w:t>3</w:t>
                      </w:r>
                      <w:r>
                        <w:t xml:space="preserve"> – simulace </w:t>
                      </w:r>
                      <w:r w:rsidR="009F2449">
                        <w:t>dolní</w:t>
                      </w:r>
                      <w:r>
                        <w:t xml:space="preserve"> propusti (0.5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2ECD5B7" w14:textId="7D53E54F" w:rsidR="00C54526" w:rsidRPr="00020DCA" w:rsidRDefault="00C54526" w:rsidP="008B0FDB">
      <w:pPr>
        <w:pStyle w:val="MDPI31text"/>
        <w:ind w:left="510"/>
        <w:jc w:val="left"/>
        <w:rPr>
          <w:b/>
          <w:bCs/>
          <w:sz w:val="24"/>
          <w:szCs w:val="28"/>
          <w:lang w:val="cs-CZ"/>
        </w:rPr>
      </w:pPr>
    </w:p>
    <w:p w14:paraId="79A51DCC" w14:textId="40851262" w:rsidR="00C54526" w:rsidRPr="00020DCA" w:rsidRDefault="00972FF6" w:rsidP="008B0FDB">
      <w:pPr>
        <w:pStyle w:val="MDPI31text"/>
        <w:ind w:left="510"/>
        <w:jc w:val="left"/>
        <w:rPr>
          <w:b/>
          <w:bCs/>
          <w:sz w:val="24"/>
          <w:szCs w:val="28"/>
          <w:lang w:val="cs-CZ"/>
        </w:rPr>
      </w:pPr>
      <w:r>
        <w:rPr>
          <w:noProof/>
        </w:rPr>
        <w:drawing>
          <wp:anchor distT="0" distB="0" distL="114300" distR="114300" simplePos="0" relativeHeight="251725824" behindDoc="0" locked="0" layoutInCell="1" allowOverlap="1" wp14:anchorId="68D32B46" wp14:editId="3326F6A3">
            <wp:simplePos x="0" y="0"/>
            <wp:positionH relativeFrom="margin">
              <wp:posOffset>3761740</wp:posOffset>
            </wp:positionH>
            <wp:positionV relativeFrom="paragraph">
              <wp:posOffset>402590</wp:posOffset>
            </wp:positionV>
            <wp:extent cx="2855595" cy="2102485"/>
            <wp:effectExtent l="0" t="0" r="1905" b="0"/>
            <wp:wrapTopAndBottom/>
            <wp:docPr id="2008345524" name="Obrázek 1" descr="Obsah obrázku elektronika, Elektronické inženýrství, stroj/přístroj, Elektronické zařízen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45524" name="Obrázek 1" descr="Obsah obrázku elektronika, Elektronické inženýrství, stroj/přístroj, Elektronické zařízení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80" t="22195" r="40625" b="10641"/>
                    <a:stretch/>
                  </pic:blipFill>
                  <pic:spPr bwMode="auto">
                    <a:xfrm>
                      <a:off x="0" y="0"/>
                      <a:ext cx="285559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0DCA">
        <w:rPr>
          <w:noProof/>
          <w:sz w:val="24"/>
          <w:szCs w:val="28"/>
          <w:lang w:val="cs-CZ"/>
        </w:rPr>
        <w:drawing>
          <wp:anchor distT="0" distB="0" distL="114300" distR="114300" simplePos="0" relativeHeight="251706368" behindDoc="0" locked="0" layoutInCell="1" allowOverlap="1" wp14:anchorId="0EE747A0" wp14:editId="5C8D8680">
            <wp:simplePos x="0" y="0"/>
            <wp:positionH relativeFrom="margin">
              <wp:align>left</wp:align>
            </wp:positionH>
            <wp:positionV relativeFrom="paragraph">
              <wp:posOffset>385445</wp:posOffset>
            </wp:positionV>
            <wp:extent cx="3087370" cy="2122805"/>
            <wp:effectExtent l="0" t="0" r="0" b="0"/>
            <wp:wrapTopAndBottom/>
            <wp:docPr id="1584929876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370" cy="212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11EF2" w14:textId="111F3A85" w:rsidR="00C54526" w:rsidRPr="00020DCA" w:rsidRDefault="00972FF6" w:rsidP="00C27335">
      <w:pPr>
        <w:pStyle w:val="MDPI31text"/>
        <w:ind w:left="510"/>
        <w:jc w:val="left"/>
        <w:rPr>
          <w:b/>
          <w:bCs/>
          <w:sz w:val="24"/>
          <w:szCs w:val="28"/>
          <w:lang w:val="cs-CZ"/>
        </w:rPr>
      </w:pPr>
      <w:r w:rsidRPr="00020DCA">
        <w:rPr>
          <w:noProof/>
          <w:snapToGrid/>
          <w:lang w:val="cs-CZ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1C57DA0" wp14:editId="75E56063">
                <wp:simplePos x="0" y="0"/>
                <wp:positionH relativeFrom="margin">
                  <wp:posOffset>3848735</wp:posOffset>
                </wp:positionH>
                <wp:positionV relativeFrom="paragraph">
                  <wp:posOffset>2322830</wp:posOffset>
                </wp:positionV>
                <wp:extent cx="2785745" cy="335915"/>
                <wp:effectExtent l="0" t="0" r="0" b="6985"/>
                <wp:wrapNone/>
                <wp:docPr id="171090582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5CDF3E" w14:textId="61AD3FA3" w:rsidR="001E0270" w:rsidRPr="00F53726" w:rsidRDefault="001E0270" w:rsidP="001E0270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92480A">
                              <w:rPr>
                                <w:b/>
                                <w:bCs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t>– měření dolní propusti (</w:t>
                            </w:r>
                            <w:r w:rsidR="0092480A">
                              <w:t>1</w:t>
                            </w:r>
                            <w:r>
                              <w:t xml:space="preserve">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C57DA0" id="_x0000_s1039" type="#_x0000_t202" style="position:absolute;left:0;text-align:left;margin-left:303.05pt;margin-top:182.9pt;width:219.35pt;height:26.4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" fillcolor="white [3201]" stroked="f" strokeweight=".5pt">
                <v:textbox>
                  <w:txbxContent>
                    <w:p w14:paraId="745CDF3E" w14:textId="61AD3FA3" w:rsidR="001E0270" w:rsidRPr="00F53726" w:rsidRDefault="001E0270" w:rsidP="001E0270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92480A">
                        <w:rPr>
                          <w:b/>
                          <w:bCs/>
                        </w:rPr>
                        <w:t>7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>
                        <w:t>– měření dolní propusti (</w:t>
                      </w:r>
                      <w:r w:rsidR="0092480A">
                        <w:t>1</w:t>
                      </w:r>
                      <w:r>
                        <w:t xml:space="preserve">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0DCA">
        <w:rPr>
          <w:noProof/>
          <w:snapToGrid/>
          <w:lang w:val="cs-CZ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562ADF" wp14:editId="17A0CB29">
                <wp:simplePos x="0" y="0"/>
                <wp:positionH relativeFrom="margin">
                  <wp:posOffset>95250</wp:posOffset>
                </wp:positionH>
                <wp:positionV relativeFrom="paragraph">
                  <wp:posOffset>2320925</wp:posOffset>
                </wp:positionV>
                <wp:extent cx="2785745" cy="335915"/>
                <wp:effectExtent l="0" t="0" r="0" b="6985"/>
                <wp:wrapNone/>
                <wp:docPr id="60273870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62D235" w14:textId="4D4815CC" w:rsidR="00255EB0" w:rsidRPr="00F53726" w:rsidRDefault="00255EB0" w:rsidP="00255EB0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68622F">
                              <w:rPr>
                                <w:b/>
                                <w:bCs/>
                              </w:rPr>
                              <w:t>4</w:t>
                            </w:r>
                            <w:r>
                              <w:t xml:space="preserve"> – simulace </w:t>
                            </w:r>
                            <w:r w:rsidR="009F2449">
                              <w:t xml:space="preserve">dolní </w:t>
                            </w:r>
                            <w:r>
                              <w:t>propusti (1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62ADF" id="_x0000_s1040" type="#_x0000_t202" style="position:absolute;left:0;text-align:left;margin-left:7.5pt;margin-top:182.75pt;width:219.35pt;height:26.45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" fillcolor="white [3201]" stroked="f" strokeweight=".5pt">
                <v:textbox>
                  <w:txbxContent>
                    <w:p w14:paraId="4162D235" w14:textId="4D4815CC" w:rsidR="00255EB0" w:rsidRPr="00F53726" w:rsidRDefault="00255EB0" w:rsidP="00255EB0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68622F">
                        <w:rPr>
                          <w:b/>
                          <w:bCs/>
                        </w:rPr>
                        <w:t>4</w:t>
                      </w:r>
                      <w:r>
                        <w:t xml:space="preserve"> – simulace </w:t>
                      </w:r>
                      <w:r w:rsidR="009F2449">
                        <w:t xml:space="preserve">dolní </w:t>
                      </w:r>
                      <w:r>
                        <w:t>propusti (1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BFF1B3" w14:textId="5B8A59BC" w:rsidR="00732DBC" w:rsidRPr="00972FF6" w:rsidRDefault="00972FF6" w:rsidP="00B27C94">
      <w:pPr>
        <w:spacing w:line="240" w:lineRule="auto"/>
        <w:jc w:val="left"/>
        <w:rPr>
          <w:noProof/>
        </w:rPr>
      </w:pPr>
      <w:r w:rsidRPr="00020DCA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B7C6CE0" wp14:editId="65A16268">
                <wp:simplePos x="0" y="0"/>
                <wp:positionH relativeFrom="margin">
                  <wp:align>right</wp:align>
                </wp:positionH>
                <wp:positionV relativeFrom="paragraph">
                  <wp:posOffset>3151505</wp:posOffset>
                </wp:positionV>
                <wp:extent cx="2785745" cy="335915"/>
                <wp:effectExtent l="0" t="0" r="0" b="6985"/>
                <wp:wrapNone/>
                <wp:docPr id="67129787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0690FD" w14:textId="78D5AE6A" w:rsidR="00B9503B" w:rsidRPr="00F53726" w:rsidRDefault="00B9503B" w:rsidP="00B9503B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>
                              <w:rPr>
                                <w:b/>
                                <w:bCs/>
                              </w:rPr>
                              <w:t>8</w:t>
                            </w:r>
                            <w:r>
                              <w:t xml:space="preserve"> – měření dolní propusti (5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7C6CE0" id="_x0000_s1041" type="#_x0000_t202" style="position:absolute;margin-left:168.15pt;margin-top:248.15pt;width:219.35pt;height:26.45pt;z-index:25173299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" fillcolor="white [3201]" stroked="f" strokeweight=".5pt">
                <v:textbox>
                  <w:txbxContent>
                    <w:p w14:paraId="330690FD" w14:textId="78D5AE6A" w:rsidR="00B9503B" w:rsidRPr="00F53726" w:rsidRDefault="00B9503B" w:rsidP="00B9503B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>
                        <w:rPr>
                          <w:b/>
                          <w:bCs/>
                        </w:rPr>
                        <w:t>8</w:t>
                      </w:r>
                      <w:r>
                        <w:t xml:space="preserve"> – měření dolní propusti (5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0" locked="0" layoutInCell="1" allowOverlap="1" wp14:anchorId="765488BE" wp14:editId="03729E32">
            <wp:simplePos x="0" y="0"/>
            <wp:positionH relativeFrom="margin">
              <wp:align>right</wp:align>
            </wp:positionH>
            <wp:positionV relativeFrom="paragraph">
              <wp:posOffset>688975</wp:posOffset>
            </wp:positionV>
            <wp:extent cx="2855595" cy="2419350"/>
            <wp:effectExtent l="0" t="0" r="1905" b="0"/>
            <wp:wrapTopAndBottom/>
            <wp:docPr id="1155940778" name="Obrázek 3" descr="Obsah obrázku elektronika, text, Elektronické zařízení, Elektronické inženýrstv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40778" name="Obrázek 3" descr="Obsah obrázku elektronika, text, Elektronické zařízení, Elektronické inženýrství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02" t="24077" r="47926" b="19681"/>
                    <a:stretch/>
                  </pic:blipFill>
                  <pic:spPr bwMode="auto">
                    <a:xfrm>
                      <a:off x="0" y="0"/>
                      <a:ext cx="285559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20DCA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2D2B5D5" wp14:editId="62E8209C">
                <wp:simplePos x="0" y="0"/>
                <wp:positionH relativeFrom="margin">
                  <wp:posOffset>133985</wp:posOffset>
                </wp:positionH>
                <wp:positionV relativeFrom="paragraph">
                  <wp:posOffset>3161665</wp:posOffset>
                </wp:positionV>
                <wp:extent cx="2785745" cy="335915"/>
                <wp:effectExtent l="0" t="0" r="0" b="6985"/>
                <wp:wrapNone/>
                <wp:docPr id="191882014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DE2C2E8" w14:textId="080E50A1" w:rsidR="00B9503B" w:rsidRPr="00F53726" w:rsidRDefault="00B9503B" w:rsidP="00B9503B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>
                              <w:rPr>
                                <w:b/>
                                <w:bCs/>
                              </w:rPr>
                              <w:t>5</w:t>
                            </w:r>
                            <w:r>
                              <w:t xml:space="preserve"> – simulace dolní propusti (5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2B5D5" id="_x0000_s1042" type="#_x0000_t202" style="position:absolute;margin-left:10.55pt;margin-top:248.95pt;width:219.35pt;height:26.4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" fillcolor="white [3201]" stroked="f" strokeweight=".5pt">
                <v:textbox>
                  <w:txbxContent>
                    <w:p w14:paraId="7DE2C2E8" w14:textId="080E50A1" w:rsidR="00B9503B" w:rsidRPr="00F53726" w:rsidRDefault="00B9503B" w:rsidP="00B9503B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>
                        <w:rPr>
                          <w:b/>
                          <w:bCs/>
                        </w:rPr>
                        <w:t>5</w:t>
                      </w:r>
                      <w:r>
                        <w:t xml:space="preserve"> – simulace dolní propusti (5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20DCA">
        <w:rPr>
          <w:noProof/>
        </w:rPr>
        <w:drawing>
          <wp:anchor distT="0" distB="0" distL="114300" distR="114300" simplePos="0" relativeHeight="251707392" behindDoc="0" locked="0" layoutInCell="1" allowOverlap="1" wp14:anchorId="15D1B01F" wp14:editId="192FEF48">
            <wp:simplePos x="0" y="0"/>
            <wp:positionH relativeFrom="margin">
              <wp:align>left</wp:align>
            </wp:positionH>
            <wp:positionV relativeFrom="paragraph">
              <wp:posOffset>717550</wp:posOffset>
            </wp:positionV>
            <wp:extent cx="3059430" cy="2414270"/>
            <wp:effectExtent l="0" t="0" r="7620" b="5080"/>
            <wp:wrapTopAndBottom/>
            <wp:docPr id="837117332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43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29863" w14:textId="77777777" w:rsidR="00E40144" w:rsidRDefault="00E40144" w:rsidP="00EE27A1">
      <w:pPr>
        <w:spacing w:line="240" w:lineRule="auto"/>
        <w:jc w:val="left"/>
        <w:rPr>
          <w:noProof/>
        </w:rPr>
      </w:pPr>
    </w:p>
    <w:p w14:paraId="3DEA2307" w14:textId="77777777" w:rsidR="00F74F21" w:rsidRDefault="00F74F21" w:rsidP="00EE27A1">
      <w:pPr>
        <w:spacing w:line="240" w:lineRule="auto"/>
        <w:jc w:val="left"/>
        <w:rPr>
          <w:noProof/>
        </w:rPr>
      </w:pPr>
    </w:p>
    <w:p w14:paraId="2A368694" w14:textId="77777777" w:rsidR="00990B19" w:rsidRDefault="00990B19" w:rsidP="00EE27A1">
      <w:pPr>
        <w:spacing w:line="240" w:lineRule="auto"/>
        <w:jc w:val="left"/>
        <w:rPr>
          <w:noProof/>
        </w:rPr>
      </w:pPr>
    </w:p>
    <w:p w14:paraId="2C4A153B" w14:textId="2E70015E" w:rsidR="00C54526" w:rsidRPr="00D61D1C" w:rsidRDefault="000B3B1A" w:rsidP="00EE27A1">
      <w:pPr>
        <w:spacing w:line="240" w:lineRule="auto"/>
        <w:jc w:val="left"/>
        <w:rPr>
          <w:rFonts w:eastAsia="Times New Roman"/>
          <w:b/>
          <w:bCs/>
          <w:snapToGrid w:val="0"/>
          <w:sz w:val="24"/>
          <w:szCs w:val="28"/>
          <w:lang w:val="en-GB" w:eastAsia="de-DE"/>
        </w:rPr>
      </w:pPr>
      <w:r>
        <w:rPr>
          <w:noProof/>
        </w:rPr>
        <w:lastRenderedPageBreak/>
        <w:drawing>
          <wp:anchor distT="0" distB="0" distL="114300" distR="114300" simplePos="0" relativeHeight="251743232" behindDoc="0" locked="0" layoutInCell="1" allowOverlap="1" wp14:anchorId="67760BED" wp14:editId="5A5C5473">
            <wp:simplePos x="0" y="0"/>
            <wp:positionH relativeFrom="margin">
              <wp:align>right</wp:align>
            </wp:positionH>
            <wp:positionV relativeFrom="paragraph">
              <wp:posOffset>166370</wp:posOffset>
            </wp:positionV>
            <wp:extent cx="2988945" cy="2060575"/>
            <wp:effectExtent l="0" t="0" r="1905" b="0"/>
            <wp:wrapTopAndBottom/>
            <wp:docPr id="1936593070" name="Obrázek 4" descr="Obsah obrázku elektronika, stroj/přístroj, přístrojová deska, Elektronické inženýrstv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593070" name="Obrázek 4" descr="Obsah obrázku elektronika, stroj/přístroj, přístrojová deska, Elektronické inženýrství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43" t="14264" r="44965" b="17219"/>
                    <a:stretch/>
                  </pic:blipFill>
                  <pic:spPr bwMode="auto">
                    <a:xfrm>
                      <a:off x="0" y="0"/>
                      <a:ext cx="2988945" cy="206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9376" behindDoc="0" locked="0" layoutInCell="1" allowOverlap="1" wp14:anchorId="44E18D4D" wp14:editId="5F1E78BE">
            <wp:simplePos x="0" y="0"/>
            <wp:positionH relativeFrom="margin">
              <wp:align>right</wp:align>
            </wp:positionH>
            <wp:positionV relativeFrom="paragraph">
              <wp:posOffset>5879465</wp:posOffset>
            </wp:positionV>
            <wp:extent cx="3098165" cy="2385695"/>
            <wp:effectExtent l="0" t="0" r="6985" b="0"/>
            <wp:wrapTopAndBottom/>
            <wp:docPr id="501194467" name="Obrázek 6" descr="Obsah obrázku elektronika, text, Elektronické zařízení, Elektronické inženýrstv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94467" name="Obrázek 6" descr="Obsah obrázku elektronika, text, Elektronické zařízení, Elektronické inženýrství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2" t="18221" r="35360" b="13036"/>
                    <a:stretch/>
                  </pic:blipFill>
                  <pic:spPr bwMode="auto">
                    <a:xfrm>
                      <a:off x="0" y="0"/>
                      <a:ext cx="309816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914">
        <w:rPr>
          <w:noProof/>
        </w:rPr>
        <w:drawing>
          <wp:anchor distT="0" distB="0" distL="114300" distR="114300" simplePos="0" relativeHeight="251744256" behindDoc="0" locked="0" layoutInCell="1" allowOverlap="1" wp14:anchorId="1F6D77DE" wp14:editId="480EEFB2">
            <wp:simplePos x="0" y="0"/>
            <wp:positionH relativeFrom="margin">
              <wp:align>right</wp:align>
            </wp:positionH>
            <wp:positionV relativeFrom="paragraph">
              <wp:posOffset>3063240</wp:posOffset>
            </wp:positionV>
            <wp:extent cx="3001645" cy="2057400"/>
            <wp:effectExtent l="0" t="0" r="8255" b="0"/>
            <wp:wrapTopAndBottom/>
            <wp:docPr id="334535767" name="Obrázek 5" descr="Obsah obrázku elektronika, stroj/přístroj, Elektronické inženýrství, přístrojová desk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35767" name="Obrázek 5" descr="Obsah obrázku elektronika, stroj/přístroj, Elektronické inženýrství, přístrojová deska&#10;&#10;Popis byl vytvořen automaticky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73" r="49121" b="18238"/>
                    <a:stretch/>
                  </pic:blipFill>
                  <pic:spPr bwMode="auto">
                    <a:xfrm>
                      <a:off x="0" y="0"/>
                      <a:ext cx="300164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6750" w:rsidRPr="00020DCA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40731B1" wp14:editId="0DC4035C">
                <wp:simplePos x="0" y="0"/>
                <wp:positionH relativeFrom="margin">
                  <wp:posOffset>3654341</wp:posOffset>
                </wp:positionH>
                <wp:positionV relativeFrom="paragraph">
                  <wp:posOffset>8270000</wp:posOffset>
                </wp:positionV>
                <wp:extent cx="2785745" cy="335915"/>
                <wp:effectExtent l="0" t="0" r="0" b="6985"/>
                <wp:wrapNone/>
                <wp:docPr id="36172156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8FD162" w14:textId="0EFF8A21" w:rsidR="00C16750" w:rsidRPr="00F53726" w:rsidRDefault="00C16750" w:rsidP="00C16750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170988">
                              <w:rPr>
                                <w:b/>
                                <w:bCs/>
                              </w:rPr>
                              <w:t>14</w:t>
                            </w:r>
                            <w:r>
                              <w:t xml:space="preserve"> –</w:t>
                            </w:r>
                            <w:r w:rsidR="00170988">
                              <w:t xml:space="preserve">měření </w:t>
                            </w:r>
                            <w:r>
                              <w:t>horní propusti (</w:t>
                            </w:r>
                            <w:r w:rsidR="00170988">
                              <w:t>5</w:t>
                            </w:r>
                            <w:r>
                              <w:t xml:space="preserve">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731B1" id="_x0000_s1043" type="#_x0000_t202" style="position:absolute;margin-left:287.75pt;margin-top:651.2pt;width:219.35pt;height:26.4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" fillcolor="white [3201]" stroked="f" strokeweight=".5pt">
                <v:textbox>
                  <w:txbxContent>
                    <w:p w14:paraId="2E8FD162" w14:textId="0EFF8A21" w:rsidR="00C16750" w:rsidRPr="00F53726" w:rsidRDefault="00C16750" w:rsidP="00C16750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170988">
                        <w:rPr>
                          <w:b/>
                          <w:bCs/>
                        </w:rPr>
                        <w:t>14</w:t>
                      </w:r>
                      <w:r>
                        <w:t xml:space="preserve"> –</w:t>
                      </w:r>
                      <w:r w:rsidR="00170988">
                        <w:t xml:space="preserve">měření </w:t>
                      </w:r>
                      <w:r>
                        <w:t>horní propusti (</w:t>
                      </w:r>
                      <w:r w:rsidR="00170988">
                        <w:t>5</w:t>
                      </w:r>
                      <w:r>
                        <w:t xml:space="preserve">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1442" w:rsidRPr="00020DCA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60D9D21" wp14:editId="5782F70E">
                <wp:simplePos x="0" y="0"/>
                <wp:positionH relativeFrom="margin">
                  <wp:align>right</wp:align>
                </wp:positionH>
                <wp:positionV relativeFrom="paragraph">
                  <wp:posOffset>5130464</wp:posOffset>
                </wp:positionV>
                <wp:extent cx="2785745" cy="335915"/>
                <wp:effectExtent l="0" t="0" r="0" b="6985"/>
                <wp:wrapNone/>
                <wp:docPr id="1253089377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E145802" w14:textId="2DF84059" w:rsidR="000F1442" w:rsidRPr="00F53726" w:rsidRDefault="000F1442" w:rsidP="000F1442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170988">
                              <w:rPr>
                                <w:b/>
                                <w:bCs/>
                              </w:rPr>
                              <w:t>13</w:t>
                            </w:r>
                            <w:r>
                              <w:t xml:space="preserve"> –</w:t>
                            </w:r>
                            <w:r w:rsidR="00170988">
                              <w:t xml:space="preserve">měření </w:t>
                            </w:r>
                            <w:r>
                              <w:t>horní propusti (1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D9D21" id="_x0000_s1044" type="#_x0000_t202" style="position:absolute;margin-left:168.15pt;margin-top:403.95pt;width:219.35pt;height:26.45pt;z-index:2517483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" fillcolor="white [3201]" stroked="f" strokeweight=".5pt">
                <v:textbox>
                  <w:txbxContent>
                    <w:p w14:paraId="6E145802" w14:textId="2DF84059" w:rsidR="000F1442" w:rsidRPr="00F53726" w:rsidRDefault="000F1442" w:rsidP="000F1442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170988">
                        <w:rPr>
                          <w:b/>
                          <w:bCs/>
                        </w:rPr>
                        <w:t>13</w:t>
                      </w:r>
                      <w:r>
                        <w:t xml:space="preserve"> –</w:t>
                      </w:r>
                      <w:r w:rsidR="00170988">
                        <w:t xml:space="preserve">měření </w:t>
                      </w:r>
                      <w:r>
                        <w:t>horní propusti (1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87082" w:rsidRPr="00020DCA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1A9C7E" wp14:editId="1CEF4136">
                <wp:simplePos x="0" y="0"/>
                <wp:positionH relativeFrom="margin">
                  <wp:align>right</wp:align>
                </wp:positionH>
                <wp:positionV relativeFrom="paragraph">
                  <wp:posOffset>2257724</wp:posOffset>
                </wp:positionV>
                <wp:extent cx="2785745" cy="335915"/>
                <wp:effectExtent l="0" t="0" r="0" b="6985"/>
                <wp:wrapNone/>
                <wp:docPr id="163139190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9B3AE" w14:textId="769FA1C7" w:rsidR="00C87082" w:rsidRPr="00F53726" w:rsidRDefault="00C87082" w:rsidP="00C87082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170988">
                              <w:rPr>
                                <w:b/>
                                <w:bCs/>
                              </w:rPr>
                              <w:t>12</w:t>
                            </w:r>
                            <w:r>
                              <w:t xml:space="preserve"> –</w:t>
                            </w:r>
                            <w:r w:rsidR="003305AC">
                              <w:t xml:space="preserve">měření </w:t>
                            </w:r>
                            <w:r>
                              <w:t>horní propusti (0.5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A9C7E" id="_x0000_s1045" type="#_x0000_t202" style="position:absolute;margin-left:168.15pt;margin-top:177.75pt;width:219.35pt;height:26.45pt;z-index:2517463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" fillcolor="white [3201]" stroked="f" strokeweight=".5pt">
                <v:textbox>
                  <w:txbxContent>
                    <w:p w14:paraId="6399B3AE" w14:textId="769FA1C7" w:rsidR="00C87082" w:rsidRPr="00F53726" w:rsidRDefault="00C87082" w:rsidP="00C87082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170988">
                        <w:rPr>
                          <w:b/>
                          <w:bCs/>
                        </w:rPr>
                        <w:t>12</w:t>
                      </w:r>
                      <w:r>
                        <w:t xml:space="preserve"> –</w:t>
                      </w:r>
                      <w:r w:rsidR="003305AC">
                        <w:t xml:space="preserve">měření </w:t>
                      </w:r>
                      <w:r>
                        <w:t>horní propusti (0.5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B448F">
        <w:rPr>
          <w:rFonts w:eastAsia="Times New Roman"/>
          <w:b/>
          <w:bCs/>
          <w:noProof/>
          <w:snapToGrid w:val="0"/>
          <w:sz w:val="24"/>
          <w:szCs w:val="28"/>
          <w:lang w:eastAsia="de-DE"/>
        </w:rPr>
        <w:drawing>
          <wp:anchor distT="0" distB="0" distL="114300" distR="114300" simplePos="0" relativeHeight="251736064" behindDoc="0" locked="0" layoutInCell="1" allowOverlap="1" wp14:anchorId="07D039AE" wp14:editId="2BF0023E">
            <wp:simplePos x="0" y="0"/>
            <wp:positionH relativeFrom="margin">
              <wp:align>left</wp:align>
            </wp:positionH>
            <wp:positionV relativeFrom="paragraph">
              <wp:posOffset>3075940</wp:posOffset>
            </wp:positionV>
            <wp:extent cx="3009900" cy="2085975"/>
            <wp:effectExtent l="0" t="0" r="0" b="9525"/>
            <wp:wrapTopAndBottom/>
            <wp:docPr id="411271183" name="Obrázek 3" descr="Obsah obrázku snímek obrazovky, text, Vykreslený graf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271183" name="Obrázek 3" descr="Obsah obrázku snímek obrazovky, text, Vykreslený graf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E63" w:rsidRPr="00020DCA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BEBB088" wp14:editId="7A78B9E3">
                <wp:simplePos x="0" y="0"/>
                <wp:positionH relativeFrom="margin">
                  <wp:posOffset>114300</wp:posOffset>
                </wp:positionH>
                <wp:positionV relativeFrom="paragraph">
                  <wp:posOffset>8276590</wp:posOffset>
                </wp:positionV>
                <wp:extent cx="2785745" cy="335915"/>
                <wp:effectExtent l="0" t="0" r="0" b="6985"/>
                <wp:wrapNone/>
                <wp:docPr id="143395698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40BAF5" w14:textId="460DB37C" w:rsidR="00701E63" w:rsidRPr="00F53726" w:rsidRDefault="00701E63" w:rsidP="00701E63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C16750">
                              <w:rPr>
                                <w:b/>
                                <w:bCs/>
                              </w:rPr>
                              <w:t>1</w:t>
                            </w:r>
                            <w:r>
                              <w:t xml:space="preserve"> – simulace horní propusti (</w:t>
                            </w:r>
                            <w:r w:rsidR="00C16750">
                              <w:t>5</w:t>
                            </w:r>
                            <w:r>
                              <w:t xml:space="preserve">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BB088" id="_x0000_s1046" type="#_x0000_t202" style="position:absolute;margin-left:9pt;margin-top:651.7pt;width:219.35pt;height:26.4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" fillcolor="white [3201]" stroked="f" strokeweight=".5pt">
                <v:textbox>
                  <w:txbxContent>
                    <w:p w14:paraId="6040BAF5" w14:textId="460DB37C" w:rsidR="00701E63" w:rsidRPr="00F53726" w:rsidRDefault="00701E63" w:rsidP="00701E63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  <w:r w:rsidR="00C16750">
                        <w:rPr>
                          <w:b/>
                          <w:bCs/>
                        </w:rPr>
                        <w:t>1</w:t>
                      </w:r>
                      <w:r>
                        <w:t xml:space="preserve"> – simulace horní propusti (</w:t>
                      </w:r>
                      <w:r w:rsidR="00C16750">
                        <w:t>5</w:t>
                      </w:r>
                      <w:r>
                        <w:t xml:space="preserve">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1E63" w:rsidRPr="00020DCA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2829A0A" wp14:editId="5C60E8FE">
                <wp:simplePos x="0" y="0"/>
                <wp:positionH relativeFrom="margin">
                  <wp:posOffset>114300</wp:posOffset>
                </wp:positionH>
                <wp:positionV relativeFrom="paragraph">
                  <wp:posOffset>2263775</wp:posOffset>
                </wp:positionV>
                <wp:extent cx="2785745" cy="335915"/>
                <wp:effectExtent l="0" t="0" r="0" b="6985"/>
                <wp:wrapNone/>
                <wp:docPr id="56238281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DE7BFD" w14:textId="53A1AEDE" w:rsidR="00253478" w:rsidRPr="00F53726" w:rsidRDefault="00253478" w:rsidP="00253478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004BA9">
                              <w:rPr>
                                <w:b/>
                                <w:bCs/>
                              </w:rPr>
                              <w:t>9</w:t>
                            </w:r>
                            <w:r>
                              <w:t xml:space="preserve"> – simulace </w:t>
                            </w:r>
                            <w:r w:rsidR="00004BA9">
                              <w:t>horní</w:t>
                            </w:r>
                            <w:r>
                              <w:t xml:space="preserve"> propusti (0.5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29A0A" id="_x0000_s1047" type="#_x0000_t202" style="position:absolute;margin-left:9pt;margin-top:178.25pt;width:219.35pt;height:26.4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" fillcolor="white [3201]" stroked="f" strokeweight=".5pt">
                <v:textbox>
                  <w:txbxContent>
                    <w:p w14:paraId="24DE7BFD" w14:textId="53A1AEDE" w:rsidR="00253478" w:rsidRPr="00F53726" w:rsidRDefault="00253478" w:rsidP="00253478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004BA9">
                        <w:rPr>
                          <w:b/>
                          <w:bCs/>
                        </w:rPr>
                        <w:t>9</w:t>
                      </w:r>
                      <w:r>
                        <w:t xml:space="preserve"> – simulace </w:t>
                      </w:r>
                      <w:r w:rsidR="00004BA9">
                        <w:t>horní</w:t>
                      </w:r>
                      <w:r>
                        <w:t xml:space="preserve"> propusti (0.5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1E63" w:rsidRPr="00020DCA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6B0453" wp14:editId="74A66139">
                <wp:simplePos x="0" y="0"/>
                <wp:positionH relativeFrom="margin">
                  <wp:posOffset>133350</wp:posOffset>
                </wp:positionH>
                <wp:positionV relativeFrom="paragraph">
                  <wp:posOffset>5133340</wp:posOffset>
                </wp:positionV>
                <wp:extent cx="2785745" cy="335915"/>
                <wp:effectExtent l="0" t="0" r="0" b="6985"/>
                <wp:wrapNone/>
                <wp:docPr id="24509486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5745" cy="3359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333B8" w14:textId="1D9E9BD7" w:rsidR="00C27335" w:rsidRPr="00F53726" w:rsidRDefault="00C27335" w:rsidP="00C27335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>
                              <w:rPr>
                                <w:b/>
                                <w:bCs/>
                              </w:rPr>
                              <w:t>10</w:t>
                            </w:r>
                            <w:r>
                              <w:t xml:space="preserve"> – simulace horní propusti (1 fk)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B0453" id="_x0000_s1048" type="#_x0000_t202" style="position:absolute;margin-left:10.5pt;margin-top:404.2pt;width:219.35pt;height:26.45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" fillcolor="white [3201]" stroked="f" strokeweight=".5pt">
                <v:textbox>
                  <w:txbxContent>
                    <w:p w14:paraId="79C333B8" w14:textId="1D9E9BD7" w:rsidR="00C27335" w:rsidRPr="00F53726" w:rsidRDefault="00C27335" w:rsidP="00C27335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>
                        <w:rPr>
                          <w:b/>
                          <w:bCs/>
                        </w:rPr>
                        <w:t>10</w:t>
                      </w:r>
                      <w:r>
                        <w:t xml:space="preserve"> – simulace horní propusti (1 fk)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01E63">
        <w:rPr>
          <w:rFonts w:eastAsia="Times New Roman"/>
          <w:b/>
          <w:bCs/>
          <w:noProof/>
          <w:snapToGrid w:val="0"/>
          <w:sz w:val="24"/>
          <w:szCs w:val="28"/>
          <w:lang w:eastAsia="de-DE"/>
        </w:rPr>
        <w:drawing>
          <wp:anchor distT="0" distB="0" distL="114300" distR="114300" simplePos="0" relativeHeight="251735040" behindDoc="0" locked="0" layoutInCell="1" allowOverlap="1" wp14:anchorId="79F9957A" wp14:editId="1518EB33">
            <wp:simplePos x="0" y="0"/>
            <wp:positionH relativeFrom="margin">
              <wp:align>left</wp:align>
            </wp:positionH>
            <wp:positionV relativeFrom="paragraph">
              <wp:posOffset>191135</wp:posOffset>
            </wp:positionV>
            <wp:extent cx="3019425" cy="2061845"/>
            <wp:effectExtent l="0" t="0" r="9525" b="0"/>
            <wp:wrapTopAndBottom/>
            <wp:docPr id="141662102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1E63">
        <w:rPr>
          <w:rFonts w:eastAsia="Times New Roman"/>
          <w:b/>
          <w:bCs/>
          <w:noProof/>
          <w:snapToGrid w:val="0"/>
          <w:sz w:val="24"/>
          <w:szCs w:val="28"/>
          <w:lang w:eastAsia="de-DE"/>
        </w:rPr>
        <w:drawing>
          <wp:anchor distT="0" distB="0" distL="114300" distR="114300" simplePos="0" relativeHeight="251734016" behindDoc="0" locked="0" layoutInCell="1" allowOverlap="1" wp14:anchorId="4E70A625" wp14:editId="6CE83A30">
            <wp:simplePos x="0" y="0"/>
            <wp:positionH relativeFrom="margin">
              <wp:align>left</wp:align>
            </wp:positionH>
            <wp:positionV relativeFrom="paragraph">
              <wp:posOffset>5905500</wp:posOffset>
            </wp:positionV>
            <wp:extent cx="3054350" cy="2371725"/>
            <wp:effectExtent l="0" t="0" r="0" b="9525"/>
            <wp:wrapTopAndBottom/>
            <wp:docPr id="46791189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3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27A1">
        <w:rPr>
          <w:rFonts w:eastAsia="Times New Roman"/>
          <w:b/>
          <w:bCs/>
          <w:snapToGrid w:val="0"/>
          <w:sz w:val="24"/>
          <w:szCs w:val="28"/>
          <w:lang w:eastAsia="de-DE"/>
        </w:rPr>
        <w:br w:type="page"/>
      </w:r>
    </w:p>
    <w:p w14:paraId="73C78DD8" w14:textId="73DC520A" w:rsidR="00AA253D" w:rsidRDefault="00E20A9B" w:rsidP="00271360">
      <w:pPr>
        <w:pStyle w:val="MDPI31text"/>
        <w:ind w:left="0" w:firstLine="0"/>
        <w:jc w:val="left"/>
        <w:rPr>
          <w:b/>
          <w:bCs/>
          <w:sz w:val="24"/>
          <w:szCs w:val="28"/>
          <w:lang w:val="cs-CZ"/>
        </w:rPr>
      </w:pPr>
      <w:r w:rsidRPr="00601776">
        <w:rPr>
          <w:b/>
          <w:bCs/>
          <w:noProof/>
          <w:sz w:val="24"/>
          <w:szCs w:val="28"/>
          <w:lang w:val="cs-CZ"/>
        </w:rPr>
        <w:lastRenderedPageBreak/>
        <w:drawing>
          <wp:anchor distT="0" distB="0" distL="114300" distR="114300" simplePos="0" relativeHeight="251754496" behindDoc="0" locked="0" layoutInCell="1" allowOverlap="1" wp14:anchorId="0E4EFC78" wp14:editId="66443BF9">
            <wp:simplePos x="0" y="0"/>
            <wp:positionH relativeFrom="margin">
              <wp:align>right</wp:align>
            </wp:positionH>
            <wp:positionV relativeFrom="paragraph">
              <wp:posOffset>121</wp:posOffset>
            </wp:positionV>
            <wp:extent cx="2367915" cy="1681480"/>
            <wp:effectExtent l="0" t="0" r="0" b="0"/>
            <wp:wrapTopAndBottom/>
            <wp:docPr id="178849254" name="Obrázek 1" descr="Obsah obrázku snímek obrazovky, řada/pruh, Vykreslený graf, diagram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9254" name="Obrázek 1" descr="Obsah obrázku snímek obrazovky, řada/pruh, Vykreslený graf, diagram&#10;&#10;Popis byl vytvořen automaticky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1BA" w:rsidRPr="00020DCA">
        <w:rPr>
          <w:noProof/>
          <w:snapToGrid/>
          <w:lang w:val="cs-CZ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D0DAABC" wp14:editId="246A17B7">
                <wp:simplePos x="0" y="0"/>
                <wp:positionH relativeFrom="margin">
                  <wp:posOffset>4287303</wp:posOffset>
                </wp:positionH>
                <wp:positionV relativeFrom="paragraph">
                  <wp:posOffset>1683851</wp:posOffset>
                </wp:positionV>
                <wp:extent cx="2204074" cy="581410"/>
                <wp:effectExtent l="0" t="0" r="6350" b="9525"/>
                <wp:wrapNone/>
                <wp:docPr id="40676806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4074" cy="581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AB7C03" w14:textId="52E75770" w:rsidR="003529E3" w:rsidRPr="00F53726" w:rsidRDefault="003529E3" w:rsidP="003529E3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4471BA">
                              <w:rPr>
                                <w:b/>
                                <w:bCs/>
                              </w:rPr>
                              <w:t>6</w:t>
                            </w:r>
                            <w:r>
                              <w:t xml:space="preserve"> – simulace </w:t>
                            </w:r>
                            <w:r w:rsidR="004471BA">
                              <w:t>kritické</w:t>
                            </w:r>
                            <w:r w:rsidR="009D31E6">
                              <w:t xml:space="preserve"> frekvence</w:t>
                            </w:r>
                            <w:r w:rsidR="004471BA">
                              <w:t xml:space="preserve"> horní propusti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DAABC" id="_x0000_s1049" type="#_x0000_t202" style="position:absolute;margin-left:337.6pt;margin-top:132.6pt;width:173.55pt;height:45.8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" fillcolor="white [3201]" stroked="f" strokeweight=".5pt">
                <v:textbox>
                  <w:txbxContent>
                    <w:p w14:paraId="2DAB7C03" w14:textId="52E75770" w:rsidR="003529E3" w:rsidRPr="00F53726" w:rsidRDefault="003529E3" w:rsidP="003529E3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>
                        <w:rPr>
                          <w:b/>
                          <w:bCs/>
                        </w:rPr>
                        <w:t>1</w:t>
                      </w:r>
                      <w:r w:rsidR="004471BA">
                        <w:rPr>
                          <w:b/>
                          <w:bCs/>
                        </w:rPr>
                        <w:t>6</w:t>
                      </w:r>
                      <w:r>
                        <w:t xml:space="preserve"> – simulace </w:t>
                      </w:r>
                      <w:r w:rsidR="004471BA">
                        <w:t>kritické</w:t>
                      </w:r>
                      <w:r w:rsidR="009D31E6">
                        <w:t xml:space="preserve"> frekvence</w:t>
                      </w:r>
                      <w:r w:rsidR="004471BA">
                        <w:t xml:space="preserve"> horní propusti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71BA" w:rsidRPr="00020DCA">
        <w:rPr>
          <w:noProof/>
          <w:snapToGrid/>
          <w:lang w:val="cs-CZ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5A05EB2" wp14:editId="0D2E6944">
                <wp:simplePos x="0" y="0"/>
                <wp:positionH relativeFrom="margin">
                  <wp:posOffset>177066</wp:posOffset>
                </wp:positionH>
                <wp:positionV relativeFrom="paragraph">
                  <wp:posOffset>1650273</wp:posOffset>
                </wp:positionV>
                <wp:extent cx="2198788" cy="581410"/>
                <wp:effectExtent l="0" t="0" r="0" b="9525"/>
                <wp:wrapNone/>
                <wp:docPr id="105177136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8788" cy="581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B414AE" w14:textId="684558A4" w:rsidR="004471BA" w:rsidRPr="00F53726" w:rsidRDefault="004471BA" w:rsidP="004471BA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>
                              <w:rPr>
                                <w:b/>
                                <w:bCs/>
                              </w:rPr>
                              <w:t>15</w:t>
                            </w:r>
                            <w:r>
                              <w:t xml:space="preserve"> – simulace kritické frekvence dolní propusti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05EB2" id="_x0000_s1050" type="#_x0000_t202" style="position:absolute;margin-left:13.95pt;margin-top:129.95pt;width:173.15pt;height:45.8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" fillcolor="white [3201]" stroked="f" strokeweight=".5pt">
                <v:textbox>
                  <w:txbxContent>
                    <w:p w14:paraId="37B414AE" w14:textId="684558A4" w:rsidR="004471BA" w:rsidRPr="00F53726" w:rsidRDefault="004471BA" w:rsidP="004471BA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>
                        <w:rPr>
                          <w:b/>
                          <w:bCs/>
                        </w:rPr>
                        <w:t>15</w:t>
                      </w:r>
                      <w:r>
                        <w:t xml:space="preserve"> – simulace kritické frekvence dolní propusti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471BA" w:rsidRPr="0024493D">
        <w:rPr>
          <w:b/>
          <w:bCs/>
          <w:noProof/>
          <w:sz w:val="24"/>
          <w:szCs w:val="28"/>
          <w:lang w:val="cs-CZ"/>
        </w:rPr>
        <w:drawing>
          <wp:anchor distT="0" distB="0" distL="114300" distR="114300" simplePos="0" relativeHeight="251753472" behindDoc="0" locked="0" layoutInCell="1" allowOverlap="1" wp14:anchorId="2A361581" wp14:editId="545D8523">
            <wp:simplePos x="0" y="0"/>
            <wp:positionH relativeFrom="margin">
              <wp:posOffset>182245</wp:posOffset>
            </wp:positionH>
            <wp:positionV relativeFrom="paragraph">
              <wp:posOffset>635</wp:posOffset>
            </wp:positionV>
            <wp:extent cx="2272665" cy="1621155"/>
            <wp:effectExtent l="0" t="0" r="0" b="0"/>
            <wp:wrapTopAndBottom/>
            <wp:docPr id="2135996585" name="Obrázek 1" descr="Obsah obrázku snímek obrazovky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96585" name="Obrázek 1" descr="Obsah obrázku snímek obrazovky, řada/pruh&#10;&#10;Popis byl vytvořen automaticky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7266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493D" w:rsidRPr="0024493D">
        <w:rPr>
          <w:b/>
          <w:bCs/>
          <w:sz w:val="24"/>
          <w:szCs w:val="28"/>
          <w:lang w:val="cs-CZ"/>
        </w:rPr>
        <w:t xml:space="preserve"> </w:t>
      </w:r>
    </w:p>
    <w:p w14:paraId="0DFBDBFF" w14:textId="77777777" w:rsidR="004471BA" w:rsidRDefault="004471BA" w:rsidP="00271360">
      <w:pPr>
        <w:pStyle w:val="MDPI31text"/>
        <w:ind w:left="0" w:firstLine="0"/>
        <w:jc w:val="left"/>
        <w:rPr>
          <w:b/>
          <w:bCs/>
          <w:sz w:val="24"/>
          <w:szCs w:val="28"/>
          <w:lang w:val="cs-CZ"/>
        </w:rPr>
      </w:pPr>
    </w:p>
    <w:p w14:paraId="5235D67A" w14:textId="77777777" w:rsidR="00601776" w:rsidRDefault="00601776" w:rsidP="00271360">
      <w:pPr>
        <w:pStyle w:val="MDPI31text"/>
        <w:ind w:left="0" w:firstLine="0"/>
        <w:jc w:val="left"/>
        <w:rPr>
          <w:b/>
          <w:bCs/>
          <w:sz w:val="24"/>
          <w:szCs w:val="28"/>
          <w:lang w:val="cs-CZ"/>
        </w:rPr>
      </w:pPr>
    </w:p>
    <w:p w14:paraId="1DAE046F" w14:textId="77777777" w:rsidR="00C8374E" w:rsidRDefault="00C8374E" w:rsidP="00271360">
      <w:pPr>
        <w:pStyle w:val="MDPI31text"/>
        <w:ind w:left="0" w:firstLine="0"/>
        <w:jc w:val="left"/>
        <w:rPr>
          <w:b/>
          <w:bCs/>
          <w:sz w:val="24"/>
          <w:szCs w:val="28"/>
          <w:lang w:val="cs-CZ"/>
        </w:rPr>
      </w:pPr>
    </w:p>
    <w:p w14:paraId="653AEA4E" w14:textId="77777777" w:rsidR="007D39C3" w:rsidRDefault="007D39C3" w:rsidP="007D39C3">
      <w:pPr>
        <w:pStyle w:val="MDPI31text"/>
        <w:ind w:left="870" w:firstLine="0"/>
        <w:jc w:val="left"/>
        <w:rPr>
          <w:b/>
          <w:bCs/>
          <w:sz w:val="24"/>
          <w:szCs w:val="28"/>
          <w:lang w:val="cs-CZ"/>
        </w:rPr>
      </w:pPr>
    </w:p>
    <w:p w14:paraId="35C272D6" w14:textId="756600D5" w:rsidR="00530D80" w:rsidRPr="009D260F" w:rsidRDefault="00C13AA0" w:rsidP="009D260F">
      <w:pPr>
        <w:pStyle w:val="MDPI31text"/>
        <w:numPr>
          <w:ilvl w:val="0"/>
          <w:numId w:val="16"/>
        </w:numPr>
        <w:ind w:left="870"/>
        <w:jc w:val="left"/>
        <w:rPr>
          <w:b/>
          <w:bCs/>
          <w:sz w:val="24"/>
          <w:szCs w:val="28"/>
          <w:lang w:val="cs-CZ"/>
        </w:rPr>
      </w:pPr>
      <w:r w:rsidRPr="00AA253D">
        <w:rPr>
          <w:b/>
          <w:bCs/>
          <w:sz w:val="24"/>
          <w:szCs w:val="28"/>
          <w:lang w:val="cs-CZ"/>
        </w:rPr>
        <w:t>Výsledky měření</w:t>
      </w:r>
    </w:p>
    <w:p w14:paraId="042E0AEE" w14:textId="77777777" w:rsidR="007D39C3" w:rsidRDefault="007D39C3" w:rsidP="007D39C3">
      <w:pPr>
        <w:pStyle w:val="MDPI31text"/>
        <w:ind w:left="870" w:firstLine="0"/>
        <w:jc w:val="left"/>
        <w:rPr>
          <w:lang w:val="cs-CZ"/>
        </w:rPr>
      </w:pPr>
    </w:p>
    <w:p w14:paraId="531A6B61" w14:textId="293A0430" w:rsidR="00A30C5B" w:rsidRPr="00530D80" w:rsidRDefault="00530D80" w:rsidP="007D39C3">
      <w:pPr>
        <w:pStyle w:val="MDPI31text"/>
        <w:ind w:left="870" w:firstLine="0"/>
        <w:jc w:val="left"/>
        <w:rPr>
          <w:b/>
          <w:bCs/>
          <w:lang w:val="cs-CZ"/>
        </w:rPr>
      </w:pPr>
      <w:r w:rsidRPr="00530D80">
        <w:rPr>
          <w:lang w:val="cs-CZ"/>
        </w:rPr>
        <w:t xml:space="preserve">Výsledky měření pro časovou konstantu </w:t>
      </w:r>
      <w:r w:rsidRPr="00530D80">
        <w:rPr>
          <w:b/>
          <w:bCs/>
          <w:lang w:val="cs-CZ"/>
        </w:rPr>
        <w:t>τ</w:t>
      </w:r>
      <w:r w:rsidRPr="00530D80">
        <w:rPr>
          <w:lang w:val="cs-CZ"/>
        </w:rPr>
        <w:t xml:space="preserve"> a kritickou frekvence </w:t>
      </w:r>
      <w:r w:rsidRPr="00530D80">
        <w:rPr>
          <w:b/>
          <w:bCs/>
          <w:lang w:val="cs-CZ"/>
        </w:rPr>
        <w:t xml:space="preserve">fk </w:t>
      </w:r>
      <w:r w:rsidRPr="00530D80">
        <w:rPr>
          <w:lang w:val="cs-CZ"/>
        </w:rPr>
        <w:t>dolní</w:t>
      </w:r>
      <w:r w:rsidR="00952B89">
        <w:rPr>
          <w:lang w:val="cs-CZ"/>
        </w:rPr>
        <w:t xml:space="preserve"> a </w:t>
      </w:r>
      <w:r w:rsidR="00952B89" w:rsidRPr="00530D80">
        <w:rPr>
          <w:lang w:val="cs-CZ"/>
        </w:rPr>
        <w:t>horní</w:t>
      </w:r>
      <w:r w:rsidRPr="00530D80">
        <w:rPr>
          <w:lang w:val="cs-CZ"/>
        </w:rPr>
        <w:t xml:space="preserve"> propusti jsou </w:t>
      </w:r>
      <w:r>
        <w:rPr>
          <w:lang w:val="cs-CZ"/>
        </w:rPr>
        <w:t xml:space="preserve">zaznamenaný </w:t>
      </w:r>
      <w:r w:rsidRPr="00530D80">
        <w:rPr>
          <w:lang w:val="cs-CZ"/>
        </w:rPr>
        <w:t xml:space="preserve">v tabulce </w:t>
      </w:r>
      <w:r w:rsidRPr="00530D80">
        <w:rPr>
          <w:b/>
          <w:bCs/>
          <w:lang w:val="cs-CZ"/>
        </w:rPr>
        <w:t>č.1</w:t>
      </w:r>
      <w:r w:rsidRPr="00530D80">
        <w:rPr>
          <w:lang w:val="cs-CZ"/>
        </w:rPr>
        <w:t xml:space="preserve"> a </w:t>
      </w:r>
      <w:r w:rsidRPr="00530D80">
        <w:rPr>
          <w:b/>
          <w:bCs/>
          <w:lang w:val="cs-CZ"/>
        </w:rPr>
        <w:t>č.2</w:t>
      </w:r>
    </w:p>
    <w:p w14:paraId="3DE76634" w14:textId="06F8CCF3" w:rsidR="00131C03" w:rsidRPr="00020DCA" w:rsidRDefault="00131C03" w:rsidP="00E90FEE">
      <w:pPr>
        <w:pStyle w:val="MDPI31text"/>
        <w:ind w:left="0" w:firstLine="0"/>
        <w:rPr>
          <w:lang w:val="cs-CZ"/>
        </w:rPr>
      </w:pPr>
    </w:p>
    <w:p w14:paraId="3597EE15" w14:textId="6C73E89E" w:rsidR="00A30C5B" w:rsidRPr="00020DCA" w:rsidRDefault="00A30C5B" w:rsidP="00E90FEE">
      <w:pPr>
        <w:pStyle w:val="MDPI31text"/>
        <w:ind w:left="0" w:firstLine="0"/>
        <w:rPr>
          <w:lang w:val="cs-CZ"/>
        </w:rPr>
      </w:pPr>
    </w:p>
    <w:p w14:paraId="775E332B" w14:textId="5A4FAB77" w:rsidR="000A0AC4" w:rsidRPr="00952B89" w:rsidRDefault="000A0AC4" w:rsidP="00EE604A">
      <w:pPr>
        <w:pStyle w:val="MDPI31text"/>
        <w:ind w:left="0"/>
        <w:jc w:val="left"/>
        <w:rPr>
          <w:lang w:val="cs-CZ"/>
        </w:rPr>
      </w:pPr>
      <w:r w:rsidRPr="00020DCA">
        <w:rPr>
          <w:lang w:val="cs-CZ"/>
        </w:rPr>
        <w:t xml:space="preserve">Tabulka </w:t>
      </w:r>
      <w:r w:rsidRPr="00020DCA">
        <w:rPr>
          <w:b/>
          <w:bCs/>
          <w:lang w:val="cs-CZ"/>
        </w:rPr>
        <w:t>č.</w:t>
      </w:r>
      <w:r w:rsidR="0021658A">
        <w:rPr>
          <w:b/>
          <w:bCs/>
          <w:lang w:val="cs-CZ"/>
        </w:rPr>
        <w:t>1</w:t>
      </w:r>
      <w:r w:rsidRPr="00020DCA">
        <w:rPr>
          <w:lang w:val="cs-CZ"/>
        </w:rPr>
        <w:t xml:space="preserve"> </w:t>
      </w:r>
      <w:r w:rsidR="0021658A">
        <w:rPr>
          <w:lang w:val="cs-CZ"/>
        </w:rPr>
        <w:t xml:space="preserve">– vypočet hodnoty </w:t>
      </w:r>
      <w:r w:rsidR="00FF1C03">
        <w:rPr>
          <w:lang w:val="cs-CZ"/>
        </w:rPr>
        <w:t>časové</w:t>
      </w:r>
      <w:r w:rsidR="0021658A">
        <w:rPr>
          <w:lang w:val="cs-CZ"/>
        </w:rPr>
        <w:t xml:space="preserve"> </w:t>
      </w:r>
      <w:r w:rsidR="00FF1C03">
        <w:rPr>
          <w:lang w:val="cs-CZ"/>
        </w:rPr>
        <w:t xml:space="preserve">konstanty </w:t>
      </w:r>
      <w:r w:rsidR="00FF1C03" w:rsidRPr="00952B89">
        <w:rPr>
          <w:b/>
          <w:bCs/>
          <w:lang w:val="cs-CZ"/>
        </w:rPr>
        <w:t>τ</w:t>
      </w:r>
      <w:r w:rsidR="00FF1C03" w:rsidRPr="00FF1C03">
        <w:rPr>
          <w:lang w:val="cs-CZ"/>
        </w:rPr>
        <w:t xml:space="preserve"> a kritické frekvence</w:t>
      </w:r>
      <w:r w:rsidR="00FF1C03">
        <w:rPr>
          <w:b/>
          <w:bCs/>
          <w:lang w:val="cs-CZ"/>
        </w:rPr>
        <w:t xml:space="preserve"> fk</w:t>
      </w:r>
      <w:r w:rsidR="00952B89">
        <w:rPr>
          <w:b/>
          <w:bCs/>
          <w:lang w:val="cs-CZ"/>
        </w:rPr>
        <w:t xml:space="preserve"> </w:t>
      </w:r>
      <w:r w:rsidR="00952B89" w:rsidRPr="00952B89">
        <w:rPr>
          <w:lang w:val="cs-CZ"/>
        </w:rPr>
        <w:t>dolní propusti</w:t>
      </w:r>
      <w:r w:rsidR="004109E4">
        <w:rPr>
          <w:lang w:val="cs-CZ"/>
        </w:rPr>
        <w:t>.</w:t>
      </w:r>
    </w:p>
    <w:p w14:paraId="2201A02C" w14:textId="0A7ADD30" w:rsidR="00A30C5B" w:rsidRPr="00020DCA" w:rsidRDefault="00A30C5B" w:rsidP="00EE604A">
      <w:pPr>
        <w:pStyle w:val="MDPI31text"/>
        <w:ind w:left="0"/>
        <w:jc w:val="left"/>
        <w:rPr>
          <w:lang w:val="cs-CZ"/>
        </w:rPr>
      </w:pPr>
    </w:p>
    <w:tbl>
      <w:tblPr>
        <w:tblStyle w:val="Mkatabulky"/>
        <w:tblW w:w="9952" w:type="dxa"/>
        <w:tblInd w:w="504" w:type="dxa"/>
        <w:tblLook w:val="04A0" w:firstRow="1" w:lastRow="0" w:firstColumn="1" w:lastColumn="0" w:noHBand="0" w:noVBand="1"/>
      </w:tblPr>
      <w:tblGrid>
        <w:gridCol w:w="4970"/>
        <w:gridCol w:w="4982"/>
      </w:tblGrid>
      <w:tr w:rsidR="00625721" w:rsidRPr="00020DCA" w14:paraId="5E98E3F6" w14:textId="77777777" w:rsidTr="00EE604A">
        <w:tc>
          <w:tcPr>
            <w:tcW w:w="4970" w:type="dxa"/>
          </w:tcPr>
          <w:p w14:paraId="7626C0DA" w14:textId="7ABCC6F6" w:rsidR="00625721" w:rsidRPr="00020DCA" w:rsidRDefault="00423D0C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95059B">
              <w:rPr>
                <w:b/>
                <w:bCs/>
                <w:lang w:val="cs-CZ"/>
              </w:rPr>
              <w:t>fk</w:t>
            </w:r>
            <w:r>
              <w:rPr>
                <w:lang w:val="cs-CZ"/>
              </w:rPr>
              <w:t xml:space="preserve"> [Hz]</w:t>
            </w:r>
          </w:p>
        </w:tc>
        <w:tc>
          <w:tcPr>
            <w:tcW w:w="4982" w:type="dxa"/>
          </w:tcPr>
          <w:p w14:paraId="47C152F9" w14:textId="74D1E128" w:rsidR="00625721" w:rsidRPr="00020DCA" w:rsidRDefault="00423D0C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530D80">
              <w:rPr>
                <w:b/>
                <w:bCs/>
                <w:lang w:val="cs-CZ"/>
              </w:rPr>
              <w:t>τ</w:t>
            </w:r>
            <w:r>
              <w:rPr>
                <w:b/>
                <w:bCs/>
                <w:lang w:val="cs-CZ"/>
              </w:rPr>
              <w:t xml:space="preserve"> </w:t>
            </w:r>
            <w:r w:rsidRPr="00423D0C">
              <w:rPr>
                <w:lang w:val="cs-CZ"/>
              </w:rPr>
              <w:t xml:space="preserve">[s] </w:t>
            </w:r>
          </w:p>
        </w:tc>
      </w:tr>
      <w:tr w:rsidR="00625721" w:rsidRPr="00020DCA" w14:paraId="49AD14E2" w14:textId="77777777" w:rsidTr="00EE604A">
        <w:tc>
          <w:tcPr>
            <w:tcW w:w="4970" w:type="dxa"/>
          </w:tcPr>
          <w:p w14:paraId="2A6E357A" w14:textId="2658CDC8" w:rsidR="00625721" w:rsidRPr="00020DCA" w:rsidRDefault="003F21E5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>
              <w:rPr>
                <w:lang w:val="cs-CZ"/>
              </w:rPr>
              <w:t>15</w:t>
            </w:r>
            <w:r w:rsidR="00817C22">
              <w:rPr>
                <w:lang w:val="cs-CZ"/>
              </w:rPr>
              <w:t>915</w:t>
            </w:r>
            <w:r w:rsidR="00624DF4">
              <w:rPr>
                <w:lang w:val="cs-CZ"/>
              </w:rPr>
              <w:t>.48</w:t>
            </w:r>
          </w:p>
        </w:tc>
        <w:tc>
          <w:tcPr>
            <w:tcW w:w="4982" w:type="dxa"/>
          </w:tcPr>
          <w:p w14:paraId="61064C61" w14:textId="63715F79" w:rsidR="00625721" w:rsidRPr="0055007B" w:rsidRDefault="007F56BD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>
              <w:rPr>
                <w:lang w:val="cs-CZ"/>
              </w:rPr>
              <w:t>1</w:t>
            </w:r>
            <w:r w:rsidR="004F12B1">
              <w:rPr>
                <w:lang w:val="cs-CZ"/>
              </w:rPr>
              <w:t>·</w:t>
            </w:r>
            <w:r w:rsidR="007C7495" w:rsidRPr="0055007B">
              <w:rPr>
                <w:lang w:val="cs-CZ"/>
              </w:rPr>
              <w:t>10</w:t>
            </w:r>
            <w:r w:rsidR="0055007B" w:rsidRPr="0055007B">
              <w:rPr>
                <w:vertAlign w:val="superscript"/>
                <w:lang w:val="cs-CZ"/>
              </w:rPr>
              <w:t>-5</w:t>
            </w:r>
          </w:p>
        </w:tc>
      </w:tr>
    </w:tbl>
    <w:p w14:paraId="24A41865" w14:textId="1BBD6DAA" w:rsidR="00E90FEE" w:rsidRPr="00020DCA" w:rsidRDefault="00E90FEE" w:rsidP="00146F87">
      <w:pPr>
        <w:spacing w:line="240" w:lineRule="auto"/>
        <w:ind w:left="1020"/>
        <w:jc w:val="left"/>
      </w:pPr>
    </w:p>
    <w:p w14:paraId="16C3AB6F" w14:textId="28FBAE05" w:rsidR="00EE604A" w:rsidRPr="00952B89" w:rsidRDefault="00EE604A" w:rsidP="00EE604A">
      <w:pPr>
        <w:pStyle w:val="MDPI31text"/>
        <w:ind w:left="0"/>
        <w:jc w:val="left"/>
        <w:rPr>
          <w:lang w:val="cs-CZ"/>
        </w:rPr>
      </w:pPr>
      <w:r w:rsidRPr="00020DCA">
        <w:rPr>
          <w:lang w:val="cs-CZ"/>
        </w:rPr>
        <w:t xml:space="preserve">Tabulka </w:t>
      </w:r>
      <w:r w:rsidRPr="00020DCA">
        <w:rPr>
          <w:b/>
          <w:bCs/>
          <w:lang w:val="cs-CZ"/>
        </w:rPr>
        <w:t>č.</w:t>
      </w:r>
      <w:r>
        <w:rPr>
          <w:b/>
          <w:bCs/>
          <w:lang w:val="cs-CZ"/>
        </w:rPr>
        <w:t>2</w:t>
      </w:r>
      <w:r w:rsidRPr="00020DCA">
        <w:rPr>
          <w:lang w:val="cs-CZ"/>
        </w:rPr>
        <w:t xml:space="preserve"> </w:t>
      </w:r>
      <w:r>
        <w:rPr>
          <w:lang w:val="cs-CZ"/>
        </w:rPr>
        <w:t xml:space="preserve">– vypočet hodnoty časové konstanty </w:t>
      </w:r>
      <w:r w:rsidRPr="00952B89">
        <w:rPr>
          <w:b/>
          <w:bCs/>
          <w:lang w:val="cs-CZ"/>
        </w:rPr>
        <w:t>τ</w:t>
      </w:r>
      <w:r w:rsidRPr="00FF1C03">
        <w:rPr>
          <w:lang w:val="cs-CZ"/>
        </w:rPr>
        <w:t xml:space="preserve"> a kritické frekvence</w:t>
      </w:r>
      <w:r>
        <w:rPr>
          <w:b/>
          <w:bCs/>
          <w:lang w:val="cs-CZ"/>
        </w:rPr>
        <w:t xml:space="preserve"> fk </w:t>
      </w:r>
      <w:r>
        <w:rPr>
          <w:lang w:val="cs-CZ"/>
        </w:rPr>
        <w:t>horní</w:t>
      </w:r>
      <w:r w:rsidRPr="00952B89">
        <w:rPr>
          <w:lang w:val="cs-CZ"/>
        </w:rPr>
        <w:t xml:space="preserve"> propusti</w:t>
      </w:r>
      <w:r w:rsidR="004109E4">
        <w:rPr>
          <w:lang w:val="cs-CZ"/>
        </w:rPr>
        <w:t>.</w:t>
      </w:r>
    </w:p>
    <w:p w14:paraId="6B948595" w14:textId="77777777" w:rsidR="00EE604A" w:rsidRPr="00020DCA" w:rsidRDefault="00EE604A" w:rsidP="00EE604A">
      <w:pPr>
        <w:pStyle w:val="MDPI31text"/>
        <w:ind w:left="0"/>
        <w:jc w:val="left"/>
        <w:rPr>
          <w:lang w:val="cs-CZ"/>
        </w:rPr>
      </w:pPr>
    </w:p>
    <w:tbl>
      <w:tblPr>
        <w:tblStyle w:val="Mkatabulky"/>
        <w:tblW w:w="9952" w:type="dxa"/>
        <w:tblInd w:w="504" w:type="dxa"/>
        <w:tblLook w:val="04A0" w:firstRow="1" w:lastRow="0" w:firstColumn="1" w:lastColumn="0" w:noHBand="0" w:noVBand="1"/>
      </w:tblPr>
      <w:tblGrid>
        <w:gridCol w:w="4970"/>
        <w:gridCol w:w="4982"/>
      </w:tblGrid>
      <w:tr w:rsidR="00EE604A" w:rsidRPr="00020DCA" w14:paraId="2F1698C4" w14:textId="77777777" w:rsidTr="008D0D7B">
        <w:tc>
          <w:tcPr>
            <w:tcW w:w="4970" w:type="dxa"/>
          </w:tcPr>
          <w:p w14:paraId="3BD5912D" w14:textId="77777777" w:rsidR="00EE604A" w:rsidRPr="00020DCA" w:rsidRDefault="00EE604A" w:rsidP="008D0D7B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95059B">
              <w:rPr>
                <w:b/>
                <w:bCs/>
                <w:lang w:val="cs-CZ"/>
              </w:rPr>
              <w:t>fk</w:t>
            </w:r>
            <w:r>
              <w:rPr>
                <w:lang w:val="cs-CZ"/>
              </w:rPr>
              <w:t xml:space="preserve"> [Hz]</w:t>
            </w:r>
          </w:p>
        </w:tc>
        <w:tc>
          <w:tcPr>
            <w:tcW w:w="4982" w:type="dxa"/>
          </w:tcPr>
          <w:p w14:paraId="0B2F427E" w14:textId="77777777" w:rsidR="00EE604A" w:rsidRPr="00020DCA" w:rsidRDefault="00EE604A" w:rsidP="008D0D7B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530D80">
              <w:rPr>
                <w:b/>
                <w:bCs/>
                <w:lang w:val="cs-CZ"/>
              </w:rPr>
              <w:t>τ</w:t>
            </w:r>
            <w:r>
              <w:rPr>
                <w:b/>
                <w:bCs/>
                <w:lang w:val="cs-CZ"/>
              </w:rPr>
              <w:t xml:space="preserve"> </w:t>
            </w:r>
            <w:r w:rsidRPr="00423D0C">
              <w:rPr>
                <w:lang w:val="cs-CZ"/>
              </w:rPr>
              <w:t xml:space="preserve">[s] </w:t>
            </w:r>
          </w:p>
        </w:tc>
      </w:tr>
      <w:tr w:rsidR="00EE604A" w:rsidRPr="00020DCA" w14:paraId="1623D19B" w14:textId="77777777" w:rsidTr="008D0D7B">
        <w:tc>
          <w:tcPr>
            <w:tcW w:w="4970" w:type="dxa"/>
          </w:tcPr>
          <w:p w14:paraId="10EF6B80" w14:textId="0DD0AC7B" w:rsidR="00EE604A" w:rsidRPr="00020DCA" w:rsidRDefault="0078114F" w:rsidP="008D0D7B">
            <w:pPr>
              <w:pStyle w:val="MDPI31text"/>
              <w:ind w:left="0" w:firstLine="0"/>
              <w:jc w:val="center"/>
              <w:rPr>
                <w:lang w:val="cs-CZ"/>
              </w:rPr>
            </w:pPr>
            <w:r>
              <w:rPr>
                <w:lang w:val="cs-CZ"/>
              </w:rPr>
              <w:t>15915.48</w:t>
            </w:r>
          </w:p>
        </w:tc>
        <w:tc>
          <w:tcPr>
            <w:tcW w:w="4982" w:type="dxa"/>
          </w:tcPr>
          <w:p w14:paraId="4BFBCE3D" w14:textId="2F104183" w:rsidR="00EE604A" w:rsidRPr="00020DCA" w:rsidRDefault="00DB7D29" w:rsidP="008D0D7B">
            <w:pPr>
              <w:pStyle w:val="MDPI31text"/>
              <w:ind w:left="0" w:firstLine="0"/>
              <w:jc w:val="center"/>
              <w:rPr>
                <w:lang w:val="cs-CZ"/>
              </w:rPr>
            </w:pPr>
            <w:r>
              <w:rPr>
                <w:lang w:val="cs-CZ"/>
              </w:rPr>
              <w:t>1·</w:t>
            </w:r>
            <w:r w:rsidRPr="0055007B">
              <w:rPr>
                <w:lang w:val="cs-CZ"/>
              </w:rPr>
              <w:t>10</w:t>
            </w:r>
            <w:r w:rsidRPr="0055007B">
              <w:rPr>
                <w:vertAlign w:val="superscript"/>
                <w:lang w:val="cs-CZ"/>
              </w:rPr>
              <w:t>-5</w:t>
            </w:r>
          </w:p>
        </w:tc>
      </w:tr>
    </w:tbl>
    <w:p w14:paraId="163C6330" w14:textId="3EA40B1B" w:rsidR="00024340" w:rsidRPr="00020DCA" w:rsidRDefault="00024340" w:rsidP="00C73E7E">
      <w:pPr>
        <w:spacing w:line="240" w:lineRule="auto"/>
        <w:ind w:left="510"/>
        <w:jc w:val="left"/>
      </w:pPr>
    </w:p>
    <w:p w14:paraId="6AC14705" w14:textId="5CBD6F10" w:rsidR="00024340" w:rsidRDefault="009E66A8" w:rsidP="00C73E7E">
      <w:pPr>
        <w:spacing w:line="240" w:lineRule="auto"/>
        <w:ind w:left="510"/>
        <w:jc w:val="left"/>
      </w:pPr>
      <w:r>
        <w:t xml:space="preserve">Díky těmto výpočtům jsme si ověřili správnost hodnoty kritické frekvence </w:t>
      </w:r>
      <w:r w:rsidRPr="009E66A8">
        <w:rPr>
          <w:b/>
          <w:bCs/>
        </w:rPr>
        <w:t>fk</w:t>
      </w:r>
      <w:r>
        <w:t>,</w:t>
      </w:r>
      <w:r w:rsidRPr="009E66A8">
        <w:t xml:space="preserve"> která nastává při útlumu -3 dB</w:t>
      </w:r>
    </w:p>
    <w:p w14:paraId="57E3C447" w14:textId="545FCA0D" w:rsidR="009E66A8" w:rsidRDefault="009E66A8" w:rsidP="009E66A8">
      <w:pPr>
        <w:spacing w:line="240" w:lineRule="auto"/>
        <w:ind w:left="510"/>
        <w:jc w:val="left"/>
      </w:pPr>
      <w:r>
        <w:t xml:space="preserve">Kvůli podobě vybraných hodnot pro </w:t>
      </w:r>
      <w:r w:rsidRPr="009E66A8">
        <w:rPr>
          <w:b/>
          <w:bCs/>
        </w:rPr>
        <w:t>R1</w:t>
      </w:r>
      <w:r>
        <w:t xml:space="preserve">, </w:t>
      </w:r>
      <w:r w:rsidRPr="009E66A8">
        <w:rPr>
          <w:b/>
          <w:bCs/>
        </w:rPr>
        <w:t xml:space="preserve">R2 </w:t>
      </w:r>
      <w:r>
        <w:t xml:space="preserve">a </w:t>
      </w:r>
      <w:r w:rsidRPr="009E66A8">
        <w:rPr>
          <w:b/>
          <w:bCs/>
        </w:rPr>
        <w:t>C1</w:t>
      </w:r>
      <w:r>
        <w:t xml:space="preserve">, </w:t>
      </w:r>
      <w:r w:rsidRPr="009E66A8">
        <w:rPr>
          <w:b/>
          <w:bCs/>
        </w:rPr>
        <w:t>C2</w:t>
      </w:r>
      <w:r>
        <w:t>, výsledky jsou totiž stejné.</w:t>
      </w:r>
    </w:p>
    <w:p w14:paraId="4DAF4CAB" w14:textId="77777777" w:rsidR="009E66A8" w:rsidRDefault="009E66A8" w:rsidP="009E66A8">
      <w:pPr>
        <w:spacing w:line="240" w:lineRule="auto"/>
        <w:ind w:left="510"/>
        <w:jc w:val="left"/>
      </w:pPr>
    </w:p>
    <w:p w14:paraId="4B001A20" w14:textId="0C460D44" w:rsidR="009E66A8" w:rsidRDefault="009E66A8" w:rsidP="009E66A8">
      <w:pPr>
        <w:spacing w:line="240" w:lineRule="auto"/>
        <w:ind w:left="510"/>
        <w:jc w:val="left"/>
      </w:pPr>
      <w:r>
        <w:t xml:space="preserve">Ověření RC článku: </w:t>
      </w:r>
    </w:p>
    <w:p w14:paraId="7E5E26E4" w14:textId="77777777" w:rsidR="009B753F" w:rsidRDefault="009B753F" w:rsidP="009B753F">
      <w:pPr>
        <w:spacing w:line="240" w:lineRule="auto"/>
        <w:jc w:val="left"/>
      </w:pPr>
    </w:p>
    <w:p w14:paraId="1B475CB1" w14:textId="4E21114A" w:rsidR="009E66A8" w:rsidRDefault="009B753F" w:rsidP="009B753F">
      <w:pPr>
        <w:spacing w:line="240" w:lineRule="auto"/>
        <w:ind w:left="510"/>
        <w:jc w:val="left"/>
      </w:pPr>
      <w:r w:rsidRPr="009B753F">
        <w:rPr>
          <w:b/>
          <w:bCs/>
        </w:rPr>
        <w:t>Integrátor</w:t>
      </w:r>
      <w:r>
        <w:t xml:space="preserve"> (dolní propust) - Když je vstupní napětí kladné, kondenzátor se nabíjí a napětí na výstupu postupně roste. Jakmile se vstupní napětí </w:t>
      </w:r>
      <w:proofErr w:type="gramStart"/>
      <w:r>
        <w:t>sníží</w:t>
      </w:r>
      <w:proofErr w:type="gramEnd"/>
      <w:r>
        <w:t xml:space="preserve"> na nulu, kondenzátor se začne vybíjet a napětí na výstupu klesá. Jinak řečeno, s rostoucí frekvencí vstupního signálu klesá výstupní napětí.</w:t>
      </w:r>
    </w:p>
    <w:p w14:paraId="739BD5BE" w14:textId="77777777" w:rsidR="009B753F" w:rsidRDefault="009B753F" w:rsidP="009B753F">
      <w:pPr>
        <w:spacing w:line="240" w:lineRule="auto"/>
        <w:ind w:left="510"/>
        <w:jc w:val="left"/>
      </w:pPr>
    </w:p>
    <w:p w14:paraId="0CB01774" w14:textId="77777777" w:rsidR="00F92114" w:rsidRDefault="00F92114" w:rsidP="00F92114">
      <w:pPr>
        <w:spacing w:line="240" w:lineRule="auto"/>
        <w:ind w:left="510"/>
        <w:jc w:val="left"/>
      </w:pPr>
      <w:r w:rsidRPr="00F92114">
        <w:rPr>
          <w:b/>
          <w:bCs/>
        </w:rPr>
        <w:t>Derivátor</w:t>
      </w:r>
      <w:r w:rsidRPr="00F92114">
        <w:t xml:space="preserve"> (</w:t>
      </w:r>
      <w:r>
        <w:t>horní propust</w:t>
      </w:r>
      <w:r w:rsidRPr="00F92114">
        <w:t xml:space="preserve">) - Když je vstupní napětí kladné, kondenzátor se nabíjí a napětí na výstupu postupně klesá. Když je kondenzátor plně nabitý, funguje jako ideální izolant. Pokles napětí na výstupu začíná, jakmile vstupní napětí klesne na nulu, protože v té chvíli kondenzátor začne vybíjet záporným napětím přes propojení s </w:t>
      </w:r>
      <w:proofErr w:type="gramStart"/>
      <w:r w:rsidRPr="00F92114">
        <w:t>0V</w:t>
      </w:r>
      <w:proofErr w:type="gramEnd"/>
      <w:r w:rsidRPr="00F92114">
        <w:t xml:space="preserve"> na levém vývodu kondenzátoru. Jednoduše řečeno – se zvyšující frekvencí vstupního signálu roste výstupní napětí.</w:t>
      </w:r>
    </w:p>
    <w:p w14:paraId="0E4779BC" w14:textId="77777777" w:rsidR="00F92114" w:rsidRDefault="00F92114">
      <w:pPr>
        <w:spacing w:line="240" w:lineRule="auto"/>
        <w:jc w:val="left"/>
      </w:pPr>
      <w:r>
        <w:br w:type="page"/>
      </w:r>
    </w:p>
    <w:p w14:paraId="3753269C" w14:textId="39A7EC45" w:rsidR="00795B41" w:rsidRPr="00F92114" w:rsidRDefault="00795B41" w:rsidP="00F92114">
      <w:pPr>
        <w:spacing w:line="240" w:lineRule="auto"/>
        <w:ind w:left="510"/>
        <w:jc w:val="left"/>
      </w:pPr>
    </w:p>
    <w:p w14:paraId="62F63A09" w14:textId="32732C5F" w:rsidR="00FD19BC" w:rsidRPr="00020DCA" w:rsidRDefault="00B82F0F">
      <w:pPr>
        <w:spacing w:line="240" w:lineRule="auto"/>
        <w:jc w:val="left"/>
        <w:rPr>
          <w:rFonts w:eastAsia="Times New Roman"/>
          <w:b/>
          <w:snapToGrid w:val="0"/>
          <w:sz w:val="24"/>
          <w:szCs w:val="28"/>
          <w:lang w:eastAsia="de-DE" w:bidi="en-US"/>
        </w:rPr>
      </w:pPr>
      <w:r w:rsidRPr="00020DCA">
        <w:rPr>
          <w:rFonts w:eastAsia="Times New Roman"/>
          <w:b/>
          <w:snapToGrid w:val="0"/>
          <w:sz w:val="24"/>
          <w:szCs w:val="28"/>
          <w:lang w:eastAsia="de-DE" w:bidi="en-US"/>
        </w:rPr>
        <w:t>5. Závěr</w:t>
      </w:r>
    </w:p>
    <w:p w14:paraId="49323CCA" w14:textId="77777777" w:rsidR="00735374" w:rsidRDefault="00735374" w:rsidP="008B170E">
      <w:pPr>
        <w:spacing w:line="240" w:lineRule="auto"/>
        <w:jc w:val="left"/>
      </w:pPr>
    </w:p>
    <w:p w14:paraId="5085A2E4" w14:textId="35895F30" w:rsidR="00735374" w:rsidRPr="00735374" w:rsidRDefault="00735374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  <w:r>
        <w:rPr>
          <w:rFonts w:eastAsia="Times New Roman"/>
          <w:bCs/>
          <w:snapToGrid w:val="0"/>
          <w:szCs w:val="22"/>
          <w:lang w:eastAsia="de-DE" w:bidi="en-US"/>
        </w:rPr>
        <w:t xml:space="preserve">Měření se zabývalo zapojením RC článku a ověřením jejich funkcí na osciloskopu při kritické frekvence </w:t>
      </w:r>
      <w:r w:rsidRPr="00735374">
        <w:rPr>
          <w:rFonts w:eastAsia="Times New Roman"/>
          <w:b/>
          <w:snapToGrid w:val="0"/>
          <w:szCs w:val="22"/>
          <w:lang w:eastAsia="de-DE" w:bidi="en-US"/>
        </w:rPr>
        <w:t xml:space="preserve">fk </w:t>
      </w:r>
      <w:r>
        <w:rPr>
          <w:rFonts w:eastAsia="Times New Roman"/>
          <w:bCs/>
          <w:snapToGrid w:val="0"/>
          <w:szCs w:val="22"/>
          <w:lang w:eastAsia="de-DE" w:bidi="en-US"/>
        </w:rPr>
        <w:t xml:space="preserve">a její změně při </w:t>
      </w:r>
      <w:r w:rsidRPr="00735374">
        <w:rPr>
          <w:rFonts w:eastAsia="Times New Roman"/>
          <w:b/>
          <w:snapToGrid w:val="0"/>
          <w:szCs w:val="22"/>
          <w:lang w:eastAsia="de-DE" w:bidi="en-US"/>
        </w:rPr>
        <w:t>0.5 fk</w:t>
      </w:r>
      <w:r w:rsidRPr="00735374">
        <w:rPr>
          <w:rFonts w:eastAsia="Times New Roman"/>
          <w:bCs/>
          <w:snapToGrid w:val="0"/>
          <w:szCs w:val="22"/>
          <w:lang w:eastAsia="de-DE" w:bidi="en-US"/>
        </w:rPr>
        <w:t>,</w:t>
      </w:r>
      <w:r w:rsidRPr="00735374">
        <w:rPr>
          <w:rFonts w:eastAsia="Times New Roman"/>
          <w:b/>
          <w:snapToGrid w:val="0"/>
          <w:szCs w:val="22"/>
          <w:lang w:eastAsia="de-DE" w:bidi="en-US"/>
        </w:rPr>
        <w:t xml:space="preserve"> 1 fk </w:t>
      </w:r>
      <w:r w:rsidRPr="00735374">
        <w:rPr>
          <w:rFonts w:eastAsia="Times New Roman"/>
          <w:bCs/>
          <w:snapToGrid w:val="0"/>
          <w:szCs w:val="22"/>
          <w:lang w:eastAsia="de-DE" w:bidi="en-US"/>
        </w:rPr>
        <w:t>a</w:t>
      </w:r>
      <w:r w:rsidRPr="00735374">
        <w:rPr>
          <w:rFonts w:eastAsia="Times New Roman"/>
          <w:b/>
          <w:snapToGrid w:val="0"/>
          <w:szCs w:val="22"/>
          <w:lang w:eastAsia="de-DE" w:bidi="en-US"/>
        </w:rPr>
        <w:t xml:space="preserve"> 5 fk</w:t>
      </w:r>
    </w:p>
    <w:p w14:paraId="2E64132E" w14:textId="77777777" w:rsidR="00735374" w:rsidRDefault="00735374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71F60344" w14:textId="552D93A2" w:rsidR="00F92114" w:rsidRDefault="001C75B4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  <w:r>
        <w:rPr>
          <w:rFonts w:eastAsia="Times New Roman"/>
          <w:bCs/>
          <w:snapToGrid w:val="0"/>
          <w:szCs w:val="22"/>
          <w:lang w:eastAsia="de-DE" w:bidi="en-US"/>
        </w:rPr>
        <w:t xml:space="preserve">Měřením jsme ověřili dva RC články – </w:t>
      </w:r>
      <w:r w:rsidRPr="001C75B4">
        <w:rPr>
          <w:rFonts w:eastAsia="Times New Roman"/>
          <w:b/>
          <w:snapToGrid w:val="0"/>
          <w:szCs w:val="22"/>
          <w:lang w:eastAsia="de-DE" w:bidi="en-US"/>
        </w:rPr>
        <w:t>integrátor</w:t>
      </w:r>
      <w:r>
        <w:rPr>
          <w:rFonts w:eastAsia="Times New Roman"/>
          <w:bCs/>
          <w:snapToGrid w:val="0"/>
          <w:szCs w:val="22"/>
          <w:lang w:eastAsia="de-DE" w:bidi="en-US"/>
        </w:rPr>
        <w:t xml:space="preserve"> a </w:t>
      </w:r>
      <w:r w:rsidRPr="001C75B4">
        <w:rPr>
          <w:rFonts w:eastAsia="Times New Roman"/>
          <w:b/>
          <w:snapToGrid w:val="0"/>
          <w:szCs w:val="22"/>
          <w:lang w:eastAsia="de-DE" w:bidi="en-US"/>
        </w:rPr>
        <w:t>derivátor</w:t>
      </w:r>
      <w:r>
        <w:rPr>
          <w:rFonts w:eastAsia="Times New Roman"/>
          <w:bCs/>
          <w:snapToGrid w:val="0"/>
          <w:szCs w:val="22"/>
          <w:lang w:eastAsia="de-DE" w:bidi="en-US"/>
        </w:rPr>
        <w:t xml:space="preserve">, teoreticky výpočty se shoduji s naměřenými hodnotami. </w:t>
      </w:r>
      <w:r>
        <w:t>Měřením vstupního a výstupního napětí jsme získali frekvenční odezvu RC článku. Při nízkých frekvencích jé výstupní napětí podobné vstupnímu, ale při vysokých frekvencích dochází k útlumu.</w:t>
      </w:r>
    </w:p>
    <w:p w14:paraId="4C455ED7" w14:textId="77777777" w:rsidR="00F92114" w:rsidRDefault="00F92114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  <w:r>
        <w:rPr>
          <w:rFonts w:eastAsia="Times New Roman"/>
          <w:bCs/>
          <w:snapToGrid w:val="0"/>
          <w:szCs w:val="22"/>
          <w:lang w:eastAsia="de-DE" w:bidi="en-US"/>
        </w:rPr>
        <w:br w:type="page"/>
      </w:r>
    </w:p>
    <w:p w14:paraId="4D149024" w14:textId="77777777" w:rsidR="007802BA" w:rsidRPr="00020DCA" w:rsidRDefault="007802BA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12ADA782" w14:textId="77777777" w:rsidR="004355B0" w:rsidRPr="00020DCA" w:rsidRDefault="004355B0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1B1D43D6" w14:textId="01C158EA" w:rsidR="005A14F1" w:rsidRPr="00020DCA" w:rsidRDefault="00A11A57" w:rsidP="00911758">
      <w:pPr>
        <w:pStyle w:val="MDPI21heading1"/>
        <w:ind w:left="0"/>
        <w:rPr>
          <w:sz w:val="32"/>
          <w:szCs w:val="36"/>
          <w:lang w:val="cs-CZ"/>
        </w:rPr>
      </w:pPr>
      <w:r w:rsidRPr="00020DCA">
        <w:rPr>
          <w:sz w:val="24"/>
          <w:szCs w:val="28"/>
          <w:lang w:val="cs-CZ"/>
        </w:rPr>
        <w:t xml:space="preserve">6. </w:t>
      </w:r>
      <w:r w:rsidR="005A14F1" w:rsidRPr="00020DCA">
        <w:rPr>
          <w:sz w:val="24"/>
          <w:szCs w:val="28"/>
          <w:lang w:val="cs-CZ"/>
        </w:rPr>
        <w:t>Odkazy</w:t>
      </w:r>
    </w:p>
    <w:p w14:paraId="2275D0B1" w14:textId="6A2439FF" w:rsidR="005A14F1" w:rsidRPr="00020DCA" w:rsidRDefault="005420D2" w:rsidP="00405A41">
      <w:pPr>
        <w:pStyle w:val="MDPI63Notes"/>
        <w:numPr>
          <w:ilvl w:val="0"/>
          <w:numId w:val="7"/>
        </w:numPr>
        <w:rPr>
          <w:lang w:val="cs-CZ"/>
        </w:rPr>
      </w:pPr>
      <w:r w:rsidRPr="00020DCA">
        <w:rPr>
          <w:b/>
          <w:bCs/>
          <w:lang w:val="cs-CZ"/>
        </w:rPr>
        <w:t>UNI-T-UT804</w:t>
      </w:r>
      <w:r w:rsidR="00F92114">
        <w:rPr>
          <w:rFonts w:cs="Open Sans"/>
          <w:i/>
          <w:iCs/>
          <w:color w:val="212529"/>
          <w:shd w:val="clear" w:color="auto" w:fill="FFFFFF"/>
          <w:lang w:val="cs-CZ"/>
        </w:rPr>
        <w:t xml:space="preserve"> </w:t>
      </w:r>
      <w:proofErr w:type="spellStart"/>
      <w:r w:rsidR="00913349" w:rsidRPr="00020DCA">
        <w:rPr>
          <w:rFonts w:cs="Open Sans"/>
          <w:b/>
          <w:bCs/>
          <w:color w:val="212529"/>
          <w:shd w:val="clear" w:color="auto" w:fill="FFFFFF"/>
          <w:lang w:val="cs-CZ"/>
        </w:rPr>
        <w:t>Datashe</w:t>
      </w:r>
      <w:r w:rsidR="00D52753" w:rsidRPr="00020DCA">
        <w:rPr>
          <w:rFonts w:cs="Open Sans"/>
          <w:b/>
          <w:bCs/>
          <w:color w:val="212529"/>
          <w:shd w:val="clear" w:color="auto" w:fill="FFFFFF"/>
          <w:lang w:val="cs-CZ"/>
        </w:rPr>
        <w:t>et</w:t>
      </w:r>
      <w:proofErr w:type="spellEnd"/>
      <w:r w:rsidR="00913349" w:rsidRPr="00020DCA">
        <w:rPr>
          <w:rFonts w:cs="Open Sans"/>
          <w:color w:val="212529"/>
          <w:shd w:val="clear" w:color="auto" w:fill="FFFFFF"/>
          <w:lang w:val="cs-CZ"/>
        </w:rPr>
        <w:t> [online]. [cit. 2024-0</w:t>
      </w:r>
      <w:r w:rsidR="00F92114">
        <w:rPr>
          <w:rFonts w:cs="Open Sans"/>
          <w:color w:val="212529"/>
          <w:shd w:val="clear" w:color="auto" w:fill="FFFFFF"/>
          <w:lang w:val="cs-CZ"/>
        </w:rPr>
        <w:t>4</w:t>
      </w:r>
      <w:r w:rsidR="00913349" w:rsidRPr="00020DCA">
        <w:rPr>
          <w:rFonts w:cs="Open Sans"/>
          <w:color w:val="212529"/>
          <w:shd w:val="clear" w:color="auto" w:fill="FFFFFF"/>
          <w:lang w:val="cs-CZ"/>
        </w:rPr>
        <w:t>-</w:t>
      </w:r>
      <w:r w:rsidR="00F92114">
        <w:rPr>
          <w:rFonts w:cs="Open Sans"/>
          <w:color w:val="212529"/>
          <w:shd w:val="clear" w:color="auto" w:fill="FFFFFF"/>
          <w:lang w:val="cs-CZ"/>
        </w:rPr>
        <w:t>24</w:t>
      </w:r>
      <w:r w:rsidR="00913349" w:rsidRPr="00020DCA">
        <w:rPr>
          <w:rFonts w:cs="Open Sans"/>
          <w:color w:val="212529"/>
          <w:shd w:val="clear" w:color="auto" w:fill="FFFFFF"/>
          <w:lang w:val="cs-CZ"/>
        </w:rPr>
        <w:t xml:space="preserve">]. Dostupné z: </w:t>
      </w:r>
      <w:hyperlink r:id="rId28" w:history="1">
        <w:r w:rsidR="00573E14" w:rsidRPr="00020DCA">
          <w:rPr>
            <w:rStyle w:val="Hypertextovodkaz"/>
            <w:rFonts w:cs="Open Sans"/>
            <w:shd w:val="clear" w:color="auto" w:fill="FFFFFF"/>
            <w:lang w:val="cs-CZ"/>
          </w:rPr>
          <w:t>http://unitrend.oss-cn-hongkong.aliyuncs.com/upload/file/20210610/UT804.pdf</w:t>
        </w:r>
      </w:hyperlink>
    </w:p>
    <w:p w14:paraId="6BB3A50E" w14:textId="7AD39B6F" w:rsidR="006F6614" w:rsidRPr="00F92114" w:rsidRDefault="00D52753" w:rsidP="00405A41">
      <w:pPr>
        <w:pStyle w:val="MDPI63Notes"/>
        <w:numPr>
          <w:ilvl w:val="0"/>
          <w:numId w:val="7"/>
        </w:numPr>
        <w:rPr>
          <w:lang w:val="cs-CZ"/>
        </w:rPr>
      </w:pPr>
      <w:r w:rsidRPr="00020DCA">
        <w:rPr>
          <w:rFonts w:cs="Open Sans"/>
          <w:b/>
          <w:bCs/>
          <w:color w:val="212529"/>
          <w:shd w:val="clear" w:color="auto" w:fill="FFFFFF"/>
          <w:lang w:val="cs-CZ"/>
        </w:rPr>
        <w:t xml:space="preserve">MT-5211 </w:t>
      </w:r>
      <w:proofErr w:type="spellStart"/>
      <w:r w:rsidRPr="00020DCA">
        <w:rPr>
          <w:rFonts w:cs="Open Sans"/>
          <w:b/>
          <w:bCs/>
          <w:color w:val="212529"/>
          <w:shd w:val="clear" w:color="auto" w:fill="FFFFFF"/>
          <w:lang w:val="cs-CZ"/>
        </w:rPr>
        <w:t>Datasheet</w:t>
      </w:r>
      <w:proofErr w:type="spellEnd"/>
      <w:r w:rsidRPr="00020DCA">
        <w:rPr>
          <w:rFonts w:cs="Open Sans"/>
          <w:color w:val="212529"/>
          <w:shd w:val="clear" w:color="auto" w:fill="FFFFFF"/>
          <w:lang w:val="cs-CZ"/>
        </w:rPr>
        <w:t> [online]. [cit. 2024-</w:t>
      </w:r>
      <w:r w:rsidR="00F92114">
        <w:rPr>
          <w:rFonts w:cs="Open Sans"/>
          <w:color w:val="212529"/>
          <w:shd w:val="clear" w:color="auto" w:fill="FFFFFF"/>
          <w:lang w:val="cs-CZ"/>
        </w:rPr>
        <w:t>04</w:t>
      </w:r>
      <w:r w:rsidRPr="00020DCA">
        <w:rPr>
          <w:rFonts w:cs="Open Sans"/>
          <w:color w:val="212529"/>
          <w:shd w:val="clear" w:color="auto" w:fill="FFFFFF"/>
          <w:lang w:val="cs-CZ"/>
        </w:rPr>
        <w:t>-</w:t>
      </w:r>
      <w:r w:rsidR="00F92114">
        <w:rPr>
          <w:rFonts w:cs="Open Sans"/>
          <w:color w:val="212529"/>
          <w:shd w:val="clear" w:color="auto" w:fill="FFFFFF"/>
          <w:lang w:val="cs-CZ"/>
        </w:rPr>
        <w:t>24</w:t>
      </w:r>
      <w:r w:rsidRPr="00020DCA">
        <w:rPr>
          <w:rFonts w:cs="Open Sans"/>
          <w:color w:val="212529"/>
          <w:shd w:val="clear" w:color="auto" w:fill="FFFFFF"/>
          <w:lang w:val="cs-CZ"/>
        </w:rPr>
        <w:t xml:space="preserve">]. Dostupné z: </w:t>
      </w:r>
      <w:hyperlink r:id="rId29" w:history="1">
        <w:r w:rsidRPr="00020DCA">
          <w:rPr>
            <w:rStyle w:val="Hypertextovodkaz"/>
            <w:rFonts w:cs="Open Sans"/>
            <w:shd w:val="clear" w:color="auto" w:fill="FFFFFF"/>
            <w:lang w:val="cs-CZ"/>
          </w:rPr>
          <w:t>https://eclipsetools.com/ProductPics/PK%20Fliers/MT-5211_flier.pdf</w:t>
        </w:r>
      </w:hyperlink>
    </w:p>
    <w:p w14:paraId="64D0F753" w14:textId="04232664" w:rsidR="00F92114" w:rsidRPr="00F92114" w:rsidRDefault="00F92114" w:rsidP="00F92114">
      <w:pPr>
        <w:pStyle w:val="Odstavecseseznamem"/>
        <w:numPr>
          <w:ilvl w:val="0"/>
          <w:numId w:val="7"/>
        </w:numPr>
        <w:rPr>
          <w:snapToGrid w:val="0"/>
          <w:sz w:val="18"/>
          <w:szCs w:val="18"/>
          <w:lang w:val="en-US" w:eastAsia="en-US"/>
        </w:rPr>
      </w:pPr>
      <w:r w:rsidRPr="00F92114">
        <w:rPr>
          <w:rFonts w:cs="Open Sans"/>
          <w:b/>
          <w:bCs/>
          <w:color w:val="212529"/>
          <w:sz w:val="18"/>
          <w:szCs w:val="18"/>
          <w:shd w:val="clear" w:color="auto" w:fill="FFFFFF"/>
        </w:rPr>
        <w:t xml:space="preserve">AFG-2005 </w:t>
      </w:r>
      <w:proofErr w:type="spellStart"/>
      <w:r w:rsidRPr="00F92114">
        <w:rPr>
          <w:rFonts w:cs="Open Sans"/>
          <w:b/>
          <w:bCs/>
          <w:color w:val="212529"/>
          <w:sz w:val="18"/>
          <w:szCs w:val="18"/>
          <w:shd w:val="clear" w:color="auto" w:fill="FFFFFF"/>
        </w:rPr>
        <w:t>Instek</w:t>
      </w:r>
      <w:proofErr w:type="spellEnd"/>
      <w:r w:rsidRPr="00F92114">
        <w:rPr>
          <w:rFonts w:cs="Open Sans"/>
          <w:b/>
          <w:bCs/>
          <w:color w:val="212529"/>
          <w:sz w:val="18"/>
          <w:szCs w:val="18"/>
          <w:shd w:val="clear" w:color="auto" w:fill="FFFFFF"/>
        </w:rPr>
        <w:t xml:space="preserve"> </w:t>
      </w:r>
      <w:proofErr w:type="spellStart"/>
      <w:r w:rsidRPr="00F92114">
        <w:rPr>
          <w:rFonts w:cs="Open Sans"/>
          <w:b/>
          <w:bCs/>
          <w:color w:val="212529"/>
          <w:sz w:val="18"/>
          <w:szCs w:val="18"/>
          <w:shd w:val="clear" w:color="auto" w:fill="FFFFFF"/>
        </w:rPr>
        <w:t>Datasheet</w:t>
      </w:r>
      <w:proofErr w:type="spellEnd"/>
      <w:r w:rsidRPr="00F92114">
        <w:rPr>
          <w:rFonts w:cs="Open Sans"/>
          <w:color w:val="212529"/>
          <w:sz w:val="18"/>
          <w:szCs w:val="18"/>
          <w:shd w:val="clear" w:color="auto" w:fill="FFFFFF"/>
        </w:rPr>
        <w:t xml:space="preserve"> [online]. [cit. 2024-04-24]. Dostupné z: </w:t>
      </w:r>
      <w:hyperlink r:id="rId30" w:history="1">
        <w:r w:rsidRPr="00F92114">
          <w:rPr>
            <w:rStyle w:val="Hypertextovodkaz"/>
            <w:snapToGrid w:val="0"/>
            <w:sz w:val="18"/>
            <w:szCs w:val="18"/>
            <w:lang w:val="en-US" w:eastAsia="en-US"/>
          </w:rPr>
          <w:t>https://www.allaboutcircuits.com/electronic-components/datasheet/AFG-2005--Instek/</w:t>
        </w:r>
      </w:hyperlink>
    </w:p>
    <w:p w14:paraId="29CE18A7" w14:textId="00177E29" w:rsidR="00F012B9" w:rsidRPr="001C75B4" w:rsidRDefault="00F92114" w:rsidP="001C75B4">
      <w:pPr>
        <w:pStyle w:val="MDPI63Notes"/>
        <w:numPr>
          <w:ilvl w:val="0"/>
          <w:numId w:val="7"/>
        </w:numPr>
        <w:rPr>
          <w:lang w:val="cs-CZ"/>
        </w:rPr>
      </w:pPr>
      <w:r w:rsidRPr="00020DCA">
        <w:rPr>
          <w:b/>
          <w:bCs/>
          <w:lang w:val="cs-CZ"/>
        </w:rPr>
        <w:t>Obr č.1</w:t>
      </w:r>
      <w:r>
        <w:rPr>
          <w:b/>
          <w:bCs/>
          <w:lang w:val="cs-CZ"/>
        </w:rPr>
        <w:t xml:space="preserve"> a Obr č.2 </w:t>
      </w:r>
      <w:r w:rsidRPr="00020DCA">
        <w:rPr>
          <w:lang w:val="cs-CZ"/>
        </w:rPr>
        <w:t>byl</w:t>
      </w:r>
      <w:r>
        <w:rPr>
          <w:lang w:val="cs-CZ"/>
        </w:rPr>
        <w:t>y</w:t>
      </w:r>
      <w:r w:rsidRPr="00020DCA">
        <w:rPr>
          <w:lang w:val="cs-CZ"/>
        </w:rPr>
        <w:t xml:space="preserve"> vytvořen</w:t>
      </w:r>
      <w:r>
        <w:rPr>
          <w:lang w:val="cs-CZ"/>
        </w:rPr>
        <w:t>i</w:t>
      </w:r>
      <w:r w:rsidRPr="00020DCA">
        <w:rPr>
          <w:lang w:val="cs-CZ"/>
        </w:rPr>
        <w:t xml:space="preserve"> pomocí softwarů </w:t>
      </w:r>
      <w:proofErr w:type="spellStart"/>
      <w:r w:rsidRPr="00020DCA">
        <w:rPr>
          <w:b/>
          <w:bCs/>
          <w:lang w:val="cs-CZ"/>
        </w:rPr>
        <w:t>KiCAD</w:t>
      </w:r>
      <w:proofErr w:type="spellEnd"/>
      <w:r w:rsidRPr="00020DCA">
        <w:rPr>
          <w:lang w:val="cs-CZ"/>
        </w:rPr>
        <w:t xml:space="preserve"> který může být nalezen zde</w:t>
      </w:r>
      <w:r w:rsidRPr="00020DCA">
        <w:rPr>
          <w:b/>
          <w:bCs/>
          <w:lang w:val="cs-CZ"/>
        </w:rPr>
        <w:t xml:space="preserve"> - </w:t>
      </w:r>
      <w:hyperlink r:id="rId31" w:history="1">
        <w:r w:rsidRPr="00020DCA">
          <w:rPr>
            <w:rStyle w:val="Hypertextovodkaz"/>
            <w:lang w:val="cs-CZ"/>
          </w:rPr>
          <w:t>https://www.kicad.org</w:t>
        </w:r>
      </w:hyperlink>
      <w:r w:rsidRPr="00020DCA">
        <w:rPr>
          <w:lang w:val="cs-CZ"/>
        </w:rPr>
        <w:t xml:space="preserve"> </w:t>
      </w:r>
    </w:p>
    <w:sectPr w:rsidR="00F012B9" w:rsidRPr="001C75B4" w:rsidSect="00F547AF">
      <w:headerReference w:type="default" r:id="rId32"/>
      <w:footerReference w:type="default" r:id="rId33"/>
      <w:headerReference w:type="first" r:id="rId34"/>
      <w:footerReference w:type="first" r:id="rId35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D8197" w14:textId="77777777" w:rsidR="00F547AF" w:rsidRPr="00137062" w:rsidRDefault="00F547AF">
      <w:pPr>
        <w:spacing w:line="240" w:lineRule="auto"/>
      </w:pPr>
      <w:r w:rsidRPr="00137062">
        <w:separator/>
      </w:r>
    </w:p>
  </w:endnote>
  <w:endnote w:type="continuationSeparator" w:id="0">
    <w:p w14:paraId="77636D40" w14:textId="77777777" w:rsidR="00F547AF" w:rsidRPr="00137062" w:rsidRDefault="00F547AF">
      <w:pPr>
        <w:spacing w:line="240" w:lineRule="auto"/>
      </w:pPr>
      <w:r w:rsidRPr="00137062">
        <w:continuationSeparator/>
      </w:r>
    </w:p>
  </w:endnote>
  <w:endnote w:type="continuationNotice" w:id="1">
    <w:p w14:paraId="4194C2ED" w14:textId="77777777" w:rsidR="00F547AF" w:rsidRPr="00137062" w:rsidRDefault="00F547A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85D25" w14:textId="77777777" w:rsidR="001021CB" w:rsidRPr="00137062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BD8FD" w14:textId="77777777" w:rsidR="00CC07FA" w:rsidRPr="00137062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137062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137062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1BF0E" w14:textId="77777777" w:rsidR="00F547AF" w:rsidRPr="00137062" w:rsidRDefault="00F547AF">
      <w:pPr>
        <w:spacing w:line="240" w:lineRule="auto"/>
      </w:pPr>
      <w:r w:rsidRPr="00137062">
        <w:separator/>
      </w:r>
    </w:p>
  </w:footnote>
  <w:footnote w:type="continuationSeparator" w:id="0">
    <w:p w14:paraId="3C217A22" w14:textId="77777777" w:rsidR="00F547AF" w:rsidRPr="00137062" w:rsidRDefault="00F547AF">
      <w:pPr>
        <w:spacing w:line="240" w:lineRule="auto"/>
      </w:pPr>
      <w:r w:rsidRPr="00137062">
        <w:continuationSeparator/>
      </w:r>
    </w:p>
  </w:footnote>
  <w:footnote w:type="continuationNotice" w:id="1">
    <w:p w14:paraId="0C9DEBF6" w14:textId="77777777" w:rsidR="00F547AF" w:rsidRPr="00137062" w:rsidRDefault="00F547A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95872" w14:textId="2C325AF5" w:rsidR="00CC07FA" w:rsidRPr="00137062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137062">
      <w:rPr>
        <w:bCs/>
        <w:iCs/>
        <w:sz w:val="16"/>
        <w:szCs w:val="16"/>
      </w:rPr>
      <w:tab/>
    </w:r>
    <w:r w:rsidR="003856F7" w:rsidRPr="00137062">
      <w:rPr>
        <w:bCs/>
        <w:iCs/>
        <w:sz w:val="16"/>
        <w:szCs w:val="16"/>
      </w:rPr>
      <w:fldChar w:fldCharType="begin"/>
    </w:r>
    <w:r w:rsidR="003856F7" w:rsidRPr="00137062">
      <w:rPr>
        <w:bCs/>
        <w:iCs/>
        <w:sz w:val="16"/>
        <w:szCs w:val="16"/>
      </w:rPr>
      <w:instrText>PAGE   \* MERGEFORMAT</w:instrText>
    </w:r>
    <w:r w:rsidR="003856F7" w:rsidRPr="00137062">
      <w:rPr>
        <w:bCs/>
        <w:iCs/>
        <w:sz w:val="16"/>
        <w:szCs w:val="16"/>
      </w:rPr>
      <w:fldChar w:fldCharType="separate"/>
    </w:r>
    <w:r w:rsidR="003856F7" w:rsidRPr="00137062">
      <w:rPr>
        <w:bCs/>
        <w:iCs/>
        <w:sz w:val="16"/>
        <w:szCs w:val="16"/>
      </w:rPr>
      <w:t>1</w:t>
    </w:r>
    <w:r w:rsidR="003856F7" w:rsidRPr="00137062">
      <w:rPr>
        <w:bCs/>
        <w:iCs/>
        <w:sz w:val="16"/>
        <w:szCs w:val="16"/>
      </w:rPr>
      <w:fldChar w:fldCharType="end"/>
    </w:r>
  </w:p>
  <w:p w14:paraId="2242D07A" w14:textId="77777777" w:rsidR="001021CB" w:rsidRPr="00137062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CC07FA" w:rsidRPr="00137062" w14:paraId="430C7BFC" w14:textId="77777777" w:rsidTr="00C04CD9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45A16189" w14:textId="1838744D" w:rsidR="00CC07FA" w:rsidRPr="00137062" w:rsidRDefault="00CC07FA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</w:p>
      </w:tc>
      <w:tc>
        <w:tcPr>
          <w:tcW w:w="4535" w:type="dxa"/>
          <w:shd w:val="clear" w:color="auto" w:fill="auto"/>
          <w:vAlign w:val="center"/>
        </w:tcPr>
        <w:p w14:paraId="5B279E63" w14:textId="77777777" w:rsidR="00CC07FA" w:rsidRPr="00137062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shd w:val="clear" w:color="auto" w:fill="auto"/>
          <w:vAlign w:val="center"/>
        </w:tcPr>
        <w:p w14:paraId="19F40FBD" w14:textId="533A151C" w:rsidR="00CC07FA" w:rsidRPr="00137062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77777777" w:rsidR="001021CB" w:rsidRPr="00137062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CD7012"/>
    <w:multiLevelType w:val="hybridMultilevel"/>
    <w:tmpl w:val="9D0EC334"/>
    <w:lvl w:ilvl="0" w:tplc="FFFFFFFF">
      <w:start w:val="1"/>
      <w:numFmt w:val="decimal"/>
      <w:lvlText w:val="%1."/>
      <w:lvlJc w:val="left"/>
      <w:pPr>
        <w:ind w:left="2009" w:hanging="360"/>
      </w:pPr>
    </w:lvl>
    <w:lvl w:ilvl="1" w:tplc="FFFFFFFF" w:tentative="1">
      <w:start w:val="1"/>
      <w:numFmt w:val="lowerLetter"/>
      <w:lvlText w:val="%2."/>
      <w:lvlJc w:val="left"/>
      <w:pPr>
        <w:ind w:left="2729" w:hanging="360"/>
      </w:pPr>
    </w:lvl>
    <w:lvl w:ilvl="2" w:tplc="FFFFFFFF" w:tentative="1">
      <w:start w:val="1"/>
      <w:numFmt w:val="lowerRoman"/>
      <w:lvlText w:val="%3."/>
      <w:lvlJc w:val="right"/>
      <w:pPr>
        <w:ind w:left="3449" w:hanging="180"/>
      </w:pPr>
    </w:lvl>
    <w:lvl w:ilvl="3" w:tplc="FFFFFFFF" w:tentative="1">
      <w:start w:val="1"/>
      <w:numFmt w:val="decimal"/>
      <w:lvlText w:val="%4."/>
      <w:lvlJc w:val="left"/>
      <w:pPr>
        <w:ind w:left="4169" w:hanging="360"/>
      </w:pPr>
    </w:lvl>
    <w:lvl w:ilvl="4" w:tplc="FFFFFFFF" w:tentative="1">
      <w:start w:val="1"/>
      <w:numFmt w:val="lowerLetter"/>
      <w:lvlText w:val="%5."/>
      <w:lvlJc w:val="left"/>
      <w:pPr>
        <w:ind w:left="4889" w:hanging="360"/>
      </w:pPr>
    </w:lvl>
    <w:lvl w:ilvl="5" w:tplc="FFFFFFFF" w:tentative="1">
      <w:start w:val="1"/>
      <w:numFmt w:val="lowerRoman"/>
      <w:lvlText w:val="%6."/>
      <w:lvlJc w:val="right"/>
      <w:pPr>
        <w:ind w:left="5609" w:hanging="180"/>
      </w:pPr>
    </w:lvl>
    <w:lvl w:ilvl="6" w:tplc="FFFFFFFF" w:tentative="1">
      <w:start w:val="1"/>
      <w:numFmt w:val="decimal"/>
      <w:lvlText w:val="%7."/>
      <w:lvlJc w:val="left"/>
      <w:pPr>
        <w:ind w:left="6329" w:hanging="360"/>
      </w:pPr>
    </w:lvl>
    <w:lvl w:ilvl="7" w:tplc="FFFFFFFF" w:tentative="1">
      <w:start w:val="1"/>
      <w:numFmt w:val="lowerLetter"/>
      <w:lvlText w:val="%8."/>
      <w:lvlJc w:val="left"/>
      <w:pPr>
        <w:ind w:left="7049" w:hanging="360"/>
      </w:pPr>
    </w:lvl>
    <w:lvl w:ilvl="8" w:tplc="FFFFFFFF" w:tentative="1">
      <w:start w:val="1"/>
      <w:numFmt w:val="lowerRoman"/>
      <w:lvlText w:val="%9."/>
      <w:lvlJc w:val="right"/>
      <w:pPr>
        <w:ind w:left="7769" w:hanging="180"/>
      </w:pPr>
    </w:lvl>
  </w:abstractNum>
  <w:abstractNum w:abstractNumId="2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DCC4089"/>
    <w:multiLevelType w:val="hybridMultilevel"/>
    <w:tmpl w:val="9D0EC334"/>
    <w:lvl w:ilvl="0" w:tplc="FFFFFFFF">
      <w:start w:val="1"/>
      <w:numFmt w:val="decimal"/>
      <w:lvlText w:val="%1."/>
      <w:lvlJc w:val="left"/>
      <w:pPr>
        <w:ind w:left="2009" w:hanging="360"/>
      </w:pPr>
    </w:lvl>
    <w:lvl w:ilvl="1" w:tplc="FFFFFFFF" w:tentative="1">
      <w:start w:val="1"/>
      <w:numFmt w:val="lowerLetter"/>
      <w:lvlText w:val="%2."/>
      <w:lvlJc w:val="left"/>
      <w:pPr>
        <w:ind w:left="2729" w:hanging="360"/>
      </w:pPr>
    </w:lvl>
    <w:lvl w:ilvl="2" w:tplc="FFFFFFFF" w:tentative="1">
      <w:start w:val="1"/>
      <w:numFmt w:val="lowerRoman"/>
      <w:lvlText w:val="%3."/>
      <w:lvlJc w:val="right"/>
      <w:pPr>
        <w:ind w:left="3449" w:hanging="180"/>
      </w:pPr>
    </w:lvl>
    <w:lvl w:ilvl="3" w:tplc="FFFFFFFF" w:tentative="1">
      <w:start w:val="1"/>
      <w:numFmt w:val="decimal"/>
      <w:lvlText w:val="%4."/>
      <w:lvlJc w:val="left"/>
      <w:pPr>
        <w:ind w:left="4169" w:hanging="360"/>
      </w:pPr>
    </w:lvl>
    <w:lvl w:ilvl="4" w:tplc="FFFFFFFF" w:tentative="1">
      <w:start w:val="1"/>
      <w:numFmt w:val="lowerLetter"/>
      <w:lvlText w:val="%5."/>
      <w:lvlJc w:val="left"/>
      <w:pPr>
        <w:ind w:left="4889" w:hanging="360"/>
      </w:pPr>
    </w:lvl>
    <w:lvl w:ilvl="5" w:tplc="FFFFFFFF" w:tentative="1">
      <w:start w:val="1"/>
      <w:numFmt w:val="lowerRoman"/>
      <w:lvlText w:val="%6."/>
      <w:lvlJc w:val="right"/>
      <w:pPr>
        <w:ind w:left="5609" w:hanging="180"/>
      </w:pPr>
    </w:lvl>
    <w:lvl w:ilvl="6" w:tplc="FFFFFFFF" w:tentative="1">
      <w:start w:val="1"/>
      <w:numFmt w:val="decimal"/>
      <w:lvlText w:val="%7."/>
      <w:lvlJc w:val="left"/>
      <w:pPr>
        <w:ind w:left="6329" w:hanging="360"/>
      </w:pPr>
    </w:lvl>
    <w:lvl w:ilvl="7" w:tplc="FFFFFFFF" w:tentative="1">
      <w:start w:val="1"/>
      <w:numFmt w:val="lowerLetter"/>
      <w:lvlText w:val="%8."/>
      <w:lvlJc w:val="left"/>
      <w:pPr>
        <w:ind w:left="7049" w:hanging="360"/>
      </w:pPr>
    </w:lvl>
    <w:lvl w:ilvl="8" w:tplc="FFFFFFFF" w:tentative="1">
      <w:start w:val="1"/>
      <w:numFmt w:val="lowerRoman"/>
      <w:lvlText w:val="%9."/>
      <w:lvlJc w:val="right"/>
      <w:pPr>
        <w:ind w:left="7769" w:hanging="180"/>
      </w:pPr>
    </w:lvl>
  </w:abstractNum>
  <w:abstractNum w:abstractNumId="4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5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6" w15:restartNumberingAfterBreak="0">
    <w:nsid w:val="36F0596C"/>
    <w:multiLevelType w:val="hybridMultilevel"/>
    <w:tmpl w:val="67720AA0"/>
    <w:lvl w:ilvl="0" w:tplc="DA60339C">
      <w:start w:val="1"/>
      <w:numFmt w:val="decimal"/>
      <w:lvlText w:val="%1."/>
      <w:lvlJc w:val="left"/>
      <w:pPr>
        <w:ind w:left="1230" w:hanging="360"/>
      </w:pPr>
      <w:rPr>
        <w:rFonts w:ascii="Palatino Linotype" w:eastAsia="Times New Roman" w:hAnsi="Palatino Linotype" w:cs="Times New Roman"/>
      </w:rPr>
    </w:lvl>
    <w:lvl w:ilvl="1" w:tplc="04050019" w:tentative="1">
      <w:start w:val="1"/>
      <w:numFmt w:val="lowerLetter"/>
      <w:lvlText w:val="%2."/>
      <w:lvlJc w:val="left"/>
      <w:pPr>
        <w:ind w:left="1950" w:hanging="360"/>
      </w:pPr>
    </w:lvl>
    <w:lvl w:ilvl="2" w:tplc="0405001B" w:tentative="1">
      <w:start w:val="1"/>
      <w:numFmt w:val="lowerRoman"/>
      <w:lvlText w:val="%3."/>
      <w:lvlJc w:val="right"/>
      <w:pPr>
        <w:ind w:left="2670" w:hanging="180"/>
      </w:pPr>
    </w:lvl>
    <w:lvl w:ilvl="3" w:tplc="0405000F" w:tentative="1">
      <w:start w:val="1"/>
      <w:numFmt w:val="decimal"/>
      <w:lvlText w:val="%4."/>
      <w:lvlJc w:val="left"/>
      <w:pPr>
        <w:ind w:left="3390" w:hanging="360"/>
      </w:pPr>
    </w:lvl>
    <w:lvl w:ilvl="4" w:tplc="04050019" w:tentative="1">
      <w:start w:val="1"/>
      <w:numFmt w:val="lowerLetter"/>
      <w:lvlText w:val="%5."/>
      <w:lvlJc w:val="left"/>
      <w:pPr>
        <w:ind w:left="4110" w:hanging="360"/>
      </w:pPr>
    </w:lvl>
    <w:lvl w:ilvl="5" w:tplc="0405001B" w:tentative="1">
      <w:start w:val="1"/>
      <w:numFmt w:val="lowerRoman"/>
      <w:lvlText w:val="%6."/>
      <w:lvlJc w:val="right"/>
      <w:pPr>
        <w:ind w:left="4830" w:hanging="180"/>
      </w:pPr>
    </w:lvl>
    <w:lvl w:ilvl="6" w:tplc="0405000F" w:tentative="1">
      <w:start w:val="1"/>
      <w:numFmt w:val="decimal"/>
      <w:lvlText w:val="%7."/>
      <w:lvlJc w:val="left"/>
      <w:pPr>
        <w:ind w:left="5550" w:hanging="360"/>
      </w:pPr>
    </w:lvl>
    <w:lvl w:ilvl="7" w:tplc="04050019" w:tentative="1">
      <w:start w:val="1"/>
      <w:numFmt w:val="lowerLetter"/>
      <w:lvlText w:val="%8."/>
      <w:lvlJc w:val="left"/>
      <w:pPr>
        <w:ind w:left="6270" w:hanging="360"/>
      </w:pPr>
    </w:lvl>
    <w:lvl w:ilvl="8" w:tplc="0405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7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8" w15:restartNumberingAfterBreak="0">
    <w:nsid w:val="5D611B44"/>
    <w:multiLevelType w:val="hybridMultilevel"/>
    <w:tmpl w:val="D6DC65AA"/>
    <w:lvl w:ilvl="0" w:tplc="0405000F">
      <w:start w:val="1"/>
      <w:numFmt w:val="decimal"/>
      <w:lvlText w:val="%1."/>
      <w:lvlJc w:val="left"/>
      <w:pPr>
        <w:ind w:left="164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abstractNum w:abstractNumId="9" w15:restartNumberingAfterBreak="0">
    <w:nsid w:val="6A6D1EE3"/>
    <w:multiLevelType w:val="hybridMultilevel"/>
    <w:tmpl w:val="25464AEE"/>
    <w:lvl w:ilvl="0" w:tplc="0405000F">
      <w:start w:val="1"/>
      <w:numFmt w:val="decimal"/>
      <w:lvlText w:val="%1."/>
      <w:lvlJc w:val="left"/>
      <w:pPr>
        <w:ind w:left="1655" w:hanging="360"/>
      </w:pPr>
    </w:lvl>
    <w:lvl w:ilvl="1" w:tplc="04050019" w:tentative="1">
      <w:start w:val="1"/>
      <w:numFmt w:val="lowerLetter"/>
      <w:lvlText w:val="%2."/>
      <w:lvlJc w:val="left"/>
      <w:pPr>
        <w:ind w:left="2375" w:hanging="360"/>
      </w:pPr>
    </w:lvl>
    <w:lvl w:ilvl="2" w:tplc="0405001B" w:tentative="1">
      <w:start w:val="1"/>
      <w:numFmt w:val="lowerRoman"/>
      <w:lvlText w:val="%3."/>
      <w:lvlJc w:val="right"/>
      <w:pPr>
        <w:ind w:left="3095" w:hanging="180"/>
      </w:pPr>
    </w:lvl>
    <w:lvl w:ilvl="3" w:tplc="0405000F" w:tentative="1">
      <w:start w:val="1"/>
      <w:numFmt w:val="decimal"/>
      <w:lvlText w:val="%4."/>
      <w:lvlJc w:val="left"/>
      <w:pPr>
        <w:ind w:left="3815" w:hanging="360"/>
      </w:pPr>
    </w:lvl>
    <w:lvl w:ilvl="4" w:tplc="04050019" w:tentative="1">
      <w:start w:val="1"/>
      <w:numFmt w:val="lowerLetter"/>
      <w:lvlText w:val="%5."/>
      <w:lvlJc w:val="left"/>
      <w:pPr>
        <w:ind w:left="4535" w:hanging="360"/>
      </w:pPr>
    </w:lvl>
    <w:lvl w:ilvl="5" w:tplc="0405001B" w:tentative="1">
      <w:start w:val="1"/>
      <w:numFmt w:val="lowerRoman"/>
      <w:lvlText w:val="%6."/>
      <w:lvlJc w:val="right"/>
      <w:pPr>
        <w:ind w:left="5255" w:hanging="180"/>
      </w:pPr>
    </w:lvl>
    <w:lvl w:ilvl="6" w:tplc="0405000F" w:tentative="1">
      <w:start w:val="1"/>
      <w:numFmt w:val="decimal"/>
      <w:lvlText w:val="%7."/>
      <w:lvlJc w:val="left"/>
      <w:pPr>
        <w:ind w:left="5975" w:hanging="360"/>
      </w:pPr>
    </w:lvl>
    <w:lvl w:ilvl="7" w:tplc="04050019" w:tentative="1">
      <w:start w:val="1"/>
      <w:numFmt w:val="lowerLetter"/>
      <w:lvlText w:val="%8."/>
      <w:lvlJc w:val="left"/>
      <w:pPr>
        <w:ind w:left="6695" w:hanging="360"/>
      </w:pPr>
    </w:lvl>
    <w:lvl w:ilvl="8" w:tplc="0405001B" w:tentative="1">
      <w:start w:val="1"/>
      <w:numFmt w:val="lowerRoman"/>
      <w:lvlText w:val="%9."/>
      <w:lvlJc w:val="right"/>
      <w:pPr>
        <w:ind w:left="7415" w:hanging="180"/>
      </w:pPr>
    </w:lvl>
  </w:abstractNum>
  <w:abstractNum w:abstractNumId="10" w15:restartNumberingAfterBreak="0">
    <w:nsid w:val="71A348C9"/>
    <w:multiLevelType w:val="hybridMultilevel"/>
    <w:tmpl w:val="9D0EC334"/>
    <w:lvl w:ilvl="0" w:tplc="FFFFFFFF">
      <w:start w:val="1"/>
      <w:numFmt w:val="decimal"/>
      <w:lvlText w:val="%1."/>
      <w:lvlJc w:val="left"/>
      <w:pPr>
        <w:ind w:left="2009" w:hanging="360"/>
      </w:pPr>
    </w:lvl>
    <w:lvl w:ilvl="1" w:tplc="FFFFFFFF">
      <w:start w:val="1"/>
      <w:numFmt w:val="lowerLetter"/>
      <w:lvlText w:val="%2."/>
      <w:lvlJc w:val="left"/>
      <w:pPr>
        <w:ind w:left="2729" w:hanging="360"/>
      </w:pPr>
    </w:lvl>
    <w:lvl w:ilvl="2" w:tplc="FFFFFFFF" w:tentative="1">
      <w:start w:val="1"/>
      <w:numFmt w:val="lowerRoman"/>
      <w:lvlText w:val="%3."/>
      <w:lvlJc w:val="right"/>
      <w:pPr>
        <w:ind w:left="3449" w:hanging="180"/>
      </w:pPr>
    </w:lvl>
    <w:lvl w:ilvl="3" w:tplc="FFFFFFFF" w:tentative="1">
      <w:start w:val="1"/>
      <w:numFmt w:val="decimal"/>
      <w:lvlText w:val="%4."/>
      <w:lvlJc w:val="left"/>
      <w:pPr>
        <w:ind w:left="4169" w:hanging="360"/>
      </w:pPr>
    </w:lvl>
    <w:lvl w:ilvl="4" w:tplc="FFFFFFFF" w:tentative="1">
      <w:start w:val="1"/>
      <w:numFmt w:val="lowerLetter"/>
      <w:lvlText w:val="%5."/>
      <w:lvlJc w:val="left"/>
      <w:pPr>
        <w:ind w:left="4889" w:hanging="360"/>
      </w:pPr>
    </w:lvl>
    <w:lvl w:ilvl="5" w:tplc="FFFFFFFF" w:tentative="1">
      <w:start w:val="1"/>
      <w:numFmt w:val="lowerRoman"/>
      <w:lvlText w:val="%6."/>
      <w:lvlJc w:val="right"/>
      <w:pPr>
        <w:ind w:left="5609" w:hanging="180"/>
      </w:pPr>
    </w:lvl>
    <w:lvl w:ilvl="6" w:tplc="FFFFFFFF" w:tentative="1">
      <w:start w:val="1"/>
      <w:numFmt w:val="decimal"/>
      <w:lvlText w:val="%7."/>
      <w:lvlJc w:val="left"/>
      <w:pPr>
        <w:ind w:left="6329" w:hanging="360"/>
      </w:pPr>
    </w:lvl>
    <w:lvl w:ilvl="7" w:tplc="FFFFFFFF" w:tentative="1">
      <w:start w:val="1"/>
      <w:numFmt w:val="lowerLetter"/>
      <w:lvlText w:val="%8."/>
      <w:lvlJc w:val="left"/>
      <w:pPr>
        <w:ind w:left="7049" w:hanging="360"/>
      </w:pPr>
    </w:lvl>
    <w:lvl w:ilvl="8" w:tplc="FFFFFFFF" w:tentative="1">
      <w:start w:val="1"/>
      <w:numFmt w:val="lowerRoman"/>
      <w:lvlText w:val="%9."/>
      <w:lvlJc w:val="right"/>
      <w:pPr>
        <w:ind w:left="7769" w:hanging="180"/>
      </w:pPr>
    </w:lvl>
  </w:abstractNum>
  <w:abstractNum w:abstractNumId="11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0A5BBF"/>
    <w:multiLevelType w:val="hybridMultilevel"/>
    <w:tmpl w:val="202EF74A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abstractNum w:abstractNumId="13" w15:restartNumberingAfterBreak="0">
    <w:nsid w:val="795331FE"/>
    <w:multiLevelType w:val="hybridMultilevel"/>
    <w:tmpl w:val="9D0EC334"/>
    <w:lvl w:ilvl="0" w:tplc="FFFFFFFF">
      <w:start w:val="1"/>
      <w:numFmt w:val="decimal"/>
      <w:lvlText w:val="%1."/>
      <w:lvlJc w:val="left"/>
      <w:pPr>
        <w:ind w:left="2009" w:hanging="360"/>
      </w:pPr>
    </w:lvl>
    <w:lvl w:ilvl="1" w:tplc="FFFFFFFF" w:tentative="1">
      <w:start w:val="1"/>
      <w:numFmt w:val="lowerLetter"/>
      <w:lvlText w:val="%2."/>
      <w:lvlJc w:val="left"/>
      <w:pPr>
        <w:ind w:left="2729" w:hanging="360"/>
      </w:pPr>
    </w:lvl>
    <w:lvl w:ilvl="2" w:tplc="FFFFFFFF" w:tentative="1">
      <w:start w:val="1"/>
      <w:numFmt w:val="lowerRoman"/>
      <w:lvlText w:val="%3."/>
      <w:lvlJc w:val="right"/>
      <w:pPr>
        <w:ind w:left="3449" w:hanging="180"/>
      </w:pPr>
    </w:lvl>
    <w:lvl w:ilvl="3" w:tplc="FFFFFFFF" w:tentative="1">
      <w:start w:val="1"/>
      <w:numFmt w:val="decimal"/>
      <w:lvlText w:val="%4."/>
      <w:lvlJc w:val="left"/>
      <w:pPr>
        <w:ind w:left="4169" w:hanging="360"/>
      </w:pPr>
    </w:lvl>
    <w:lvl w:ilvl="4" w:tplc="FFFFFFFF" w:tentative="1">
      <w:start w:val="1"/>
      <w:numFmt w:val="lowerLetter"/>
      <w:lvlText w:val="%5."/>
      <w:lvlJc w:val="left"/>
      <w:pPr>
        <w:ind w:left="4889" w:hanging="360"/>
      </w:pPr>
    </w:lvl>
    <w:lvl w:ilvl="5" w:tplc="FFFFFFFF" w:tentative="1">
      <w:start w:val="1"/>
      <w:numFmt w:val="lowerRoman"/>
      <w:lvlText w:val="%6."/>
      <w:lvlJc w:val="right"/>
      <w:pPr>
        <w:ind w:left="5609" w:hanging="180"/>
      </w:pPr>
    </w:lvl>
    <w:lvl w:ilvl="6" w:tplc="FFFFFFFF" w:tentative="1">
      <w:start w:val="1"/>
      <w:numFmt w:val="decimal"/>
      <w:lvlText w:val="%7."/>
      <w:lvlJc w:val="left"/>
      <w:pPr>
        <w:ind w:left="6329" w:hanging="360"/>
      </w:pPr>
    </w:lvl>
    <w:lvl w:ilvl="7" w:tplc="FFFFFFFF" w:tentative="1">
      <w:start w:val="1"/>
      <w:numFmt w:val="lowerLetter"/>
      <w:lvlText w:val="%8."/>
      <w:lvlJc w:val="left"/>
      <w:pPr>
        <w:ind w:left="7049" w:hanging="360"/>
      </w:pPr>
    </w:lvl>
    <w:lvl w:ilvl="8" w:tplc="FFFFFFFF" w:tentative="1">
      <w:start w:val="1"/>
      <w:numFmt w:val="lowerRoman"/>
      <w:lvlText w:val="%9."/>
      <w:lvlJc w:val="right"/>
      <w:pPr>
        <w:ind w:left="7769" w:hanging="180"/>
      </w:pPr>
    </w:lvl>
  </w:abstractNum>
  <w:abstractNum w:abstractNumId="14" w15:restartNumberingAfterBreak="0">
    <w:nsid w:val="7B152536"/>
    <w:multiLevelType w:val="hybridMultilevel"/>
    <w:tmpl w:val="9D0EC334"/>
    <w:lvl w:ilvl="0" w:tplc="0405000F">
      <w:start w:val="1"/>
      <w:numFmt w:val="decimal"/>
      <w:lvlText w:val="%1."/>
      <w:lvlJc w:val="left"/>
      <w:pPr>
        <w:ind w:left="2009" w:hanging="360"/>
      </w:pPr>
    </w:lvl>
    <w:lvl w:ilvl="1" w:tplc="04050019" w:tentative="1">
      <w:start w:val="1"/>
      <w:numFmt w:val="lowerLetter"/>
      <w:lvlText w:val="%2."/>
      <w:lvlJc w:val="left"/>
      <w:pPr>
        <w:ind w:left="2729" w:hanging="360"/>
      </w:pPr>
    </w:lvl>
    <w:lvl w:ilvl="2" w:tplc="0405001B" w:tentative="1">
      <w:start w:val="1"/>
      <w:numFmt w:val="lowerRoman"/>
      <w:lvlText w:val="%3."/>
      <w:lvlJc w:val="right"/>
      <w:pPr>
        <w:ind w:left="3449" w:hanging="180"/>
      </w:pPr>
    </w:lvl>
    <w:lvl w:ilvl="3" w:tplc="0405000F" w:tentative="1">
      <w:start w:val="1"/>
      <w:numFmt w:val="decimal"/>
      <w:lvlText w:val="%4."/>
      <w:lvlJc w:val="left"/>
      <w:pPr>
        <w:ind w:left="4169" w:hanging="360"/>
      </w:pPr>
    </w:lvl>
    <w:lvl w:ilvl="4" w:tplc="04050019" w:tentative="1">
      <w:start w:val="1"/>
      <w:numFmt w:val="lowerLetter"/>
      <w:lvlText w:val="%5."/>
      <w:lvlJc w:val="left"/>
      <w:pPr>
        <w:ind w:left="4889" w:hanging="360"/>
      </w:pPr>
    </w:lvl>
    <w:lvl w:ilvl="5" w:tplc="0405001B" w:tentative="1">
      <w:start w:val="1"/>
      <w:numFmt w:val="lowerRoman"/>
      <w:lvlText w:val="%6."/>
      <w:lvlJc w:val="right"/>
      <w:pPr>
        <w:ind w:left="5609" w:hanging="180"/>
      </w:pPr>
    </w:lvl>
    <w:lvl w:ilvl="6" w:tplc="0405000F" w:tentative="1">
      <w:start w:val="1"/>
      <w:numFmt w:val="decimal"/>
      <w:lvlText w:val="%7."/>
      <w:lvlJc w:val="left"/>
      <w:pPr>
        <w:ind w:left="6329" w:hanging="360"/>
      </w:pPr>
    </w:lvl>
    <w:lvl w:ilvl="7" w:tplc="04050019" w:tentative="1">
      <w:start w:val="1"/>
      <w:numFmt w:val="lowerLetter"/>
      <w:lvlText w:val="%8."/>
      <w:lvlJc w:val="left"/>
      <w:pPr>
        <w:ind w:left="7049" w:hanging="360"/>
      </w:pPr>
    </w:lvl>
    <w:lvl w:ilvl="8" w:tplc="0405001B" w:tentative="1">
      <w:start w:val="1"/>
      <w:numFmt w:val="lowerRoman"/>
      <w:lvlText w:val="%9."/>
      <w:lvlJc w:val="right"/>
      <w:pPr>
        <w:ind w:left="7769" w:hanging="180"/>
      </w:pPr>
    </w:lvl>
  </w:abstractNum>
  <w:abstractNum w:abstractNumId="15" w15:restartNumberingAfterBreak="0">
    <w:nsid w:val="7D1C6FAF"/>
    <w:multiLevelType w:val="hybridMultilevel"/>
    <w:tmpl w:val="BA3C457A"/>
    <w:lvl w:ilvl="0" w:tplc="0405000F">
      <w:start w:val="1"/>
      <w:numFmt w:val="decimal"/>
      <w:lvlText w:val="%1."/>
      <w:lvlJc w:val="left"/>
      <w:pPr>
        <w:ind w:left="1230" w:hanging="360"/>
      </w:pPr>
    </w:lvl>
    <w:lvl w:ilvl="1" w:tplc="FFFFFFFF" w:tentative="1">
      <w:start w:val="1"/>
      <w:numFmt w:val="lowerLetter"/>
      <w:lvlText w:val="%2."/>
      <w:lvlJc w:val="left"/>
      <w:pPr>
        <w:ind w:left="1950" w:hanging="360"/>
      </w:pPr>
    </w:lvl>
    <w:lvl w:ilvl="2" w:tplc="FFFFFFFF" w:tentative="1">
      <w:start w:val="1"/>
      <w:numFmt w:val="lowerRoman"/>
      <w:lvlText w:val="%3."/>
      <w:lvlJc w:val="right"/>
      <w:pPr>
        <w:ind w:left="2670" w:hanging="180"/>
      </w:pPr>
    </w:lvl>
    <w:lvl w:ilvl="3" w:tplc="FFFFFFFF" w:tentative="1">
      <w:start w:val="1"/>
      <w:numFmt w:val="decimal"/>
      <w:lvlText w:val="%4."/>
      <w:lvlJc w:val="left"/>
      <w:pPr>
        <w:ind w:left="3390" w:hanging="360"/>
      </w:pPr>
    </w:lvl>
    <w:lvl w:ilvl="4" w:tplc="FFFFFFFF" w:tentative="1">
      <w:start w:val="1"/>
      <w:numFmt w:val="lowerLetter"/>
      <w:lvlText w:val="%5."/>
      <w:lvlJc w:val="left"/>
      <w:pPr>
        <w:ind w:left="4110" w:hanging="360"/>
      </w:pPr>
    </w:lvl>
    <w:lvl w:ilvl="5" w:tplc="FFFFFFFF" w:tentative="1">
      <w:start w:val="1"/>
      <w:numFmt w:val="lowerRoman"/>
      <w:lvlText w:val="%6."/>
      <w:lvlJc w:val="right"/>
      <w:pPr>
        <w:ind w:left="4830" w:hanging="180"/>
      </w:pPr>
    </w:lvl>
    <w:lvl w:ilvl="6" w:tplc="FFFFFFFF" w:tentative="1">
      <w:start w:val="1"/>
      <w:numFmt w:val="decimal"/>
      <w:lvlText w:val="%7."/>
      <w:lvlJc w:val="left"/>
      <w:pPr>
        <w:ind w:left="5550" w:hanging="360"/>
      </w:pPr>
    </w:lvl>
    <w:lvl w:ilvl="7" w:tplc="FFFFFFFF" w:tentative="1">
      <w:start w:val="1"/>
      <w:numFmt w:val="lowerLetter"/>
      <w:lvlText w:val="%8."/>
      <w:lvlJc w:val="left"/>
      <w:pPr>
        <w:ind w:left="6270" w:hanging="360"/>
      </w:pPr>
    </w:lvl>
    <w:lvl w:ilvl="8" w:tplc="FFFFFFFF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637837711">
    <w:abstractNumId w:val="2"/>
  </w:num>
  <w:num w:numId="2" w16cid:durableId="1707369861">
    <w:abstractNumId w:val="7"/>
  </w:num>
  <w:num w:numId="3" w16cid:durableId="1500386515">
    <w:abstractNumId w:val="4"/>
  </w:num>
  <w:num w:numId="4" w16cid:durableId="1687830356">
    <w:abstractNumId w:val="0"/>
  </w:num>
  <w:num w:numId="5" w16cid:durableId="1085952835">
    <w:abstractNumId w:val="12"/>
  </w:num>
  <w:num w:numId="6" w16cid:durableId="1507206125">
    <w:abstractNumId w:val="5"/>
  </w:num>
  <w:num w:numId="7" w16cid:durableId="2067875283">
    <w:abstractNumId w:val="11"/>
  </w:num>
  <w:num w:numId="8" w16cid:durableId="1796673294">
    <w:abstractNumId w:val="6"/>
  </w:num>
  <w:num w:numId="9" w16cid:durableId="1757824333">
    <w:abstractNumId w:val="15"/>
  </w:num>
  <w:num w:numId="10" w16cid:durableId="1287003783">
    <w:abstractNumId w:val="9"/>
  </w:num>
  <w:num w:numId="11" w16cid:durableId="1063411096">
    <w:abstractNumId w:val="8"/>
  </w:num>
  <w:num w:numId="12" w16cid:durableId="144590535">
    <w:abstractNumId w:val="14"/>
  </w:num>
  <w:num w:numId="13" w16cid:durableId="576670576">
    <w:abstractNumId w:val="1"/>
  </w:num>
  <w:num w:numId="14" w16cid:durableId="337194878">
    <w:abstractNumId w:val="13"/>
  </w:num>
  <w:num w:numId="15" w16cid:durableId="452557067">
    <w:abstractNumId w:val="3"/>
  </w:num>
  <w:num w:numId="16" w16cid:durableId="2083914529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03F39"/>
    <w:rsid w:val="00004BA9"/>
    <w:rsid w:val="00010056"/>
    <w:rsid w:val="00015932"/>
    <w:rsid w:val="00020DCA"/>
    <w:rsid w:val="0002376B"/>
    <w:rsid w:val="00024340"/>
    <w:rsid w:val="0002467A"/>
    <w:rsid w:val="0003094C"/>
    <w:rsid w:val="00034514"/>
    <w:rsid w:val="000348EE"/>
    <w:rsid w:val="00035050"/>
    <w:rsid w:val="00036165"/>
    <w:rsid w:val="00050254"/>
    <w:rsid w:val="00053320"/>
    <w:rsid w:val="00053B44"/>
    <w:rsid w:val="0006196F"/>
    <w:rsid w:val="000626BB"/>
    <w:rsid w:val="000670C3"/>
    <w:rsid w:val="00072665"/>
    <w:rsid w:val="0007280F"/>
    <w:rsid w:val="00093D65"/>
    <w:rsid w:val="00094E70"/>
    <w:rsid w:val="000A0AC4"/>
    <w:rsid w:val="000A1421"/>
    <w:rsid w:val="000A2F6D"/>
    <w:rsid w:val="000A6C77"/>
    <w:rsid w:val="000B2152"/>
    <w:rsid w:val="000B3044"/>
    <w:rsid w:val="000B3B1A"/>
    <w:rsid w:val="000B7579"/>
    <w:rsid w:val="000C069C"/>
    <w:rsid w:val="000C0C39"/>
    <w:rsid w:val="000C18B3"/>
    <w:rsid w:val="000C5F15"/>
    <w:rsid w:val="000C6557"/>
    <w:rsid w:val="000D05AA"/>
    <w:rsid w:val="000D1166"/>
    <w:rsid w:val="000D41E6"/>
    <w:rsid w:val="000D62EE"/>
    <w:rsid w:val="000D6595"/>
    <w:rsid w:val="000D79D0"/>
    <w:rsid w:val="000E303D"/>
    <w:rsid w:val="000E4F5B"/>
    <w:rsid w:val="000F1442"/>
    <w:rsid w:val="001021CB"/>
    <w:rsid w:val="00103DA3"/>
    <w:rsid w:val="001232A9"/>
    <w:rsid w:val="00123470"/>
    <w:rsid w:val="00124DF3"/>
    <w:rsid w:val="0012699A"/>
    <w:rsid w:val="00131C03"/>
    <w:rsid w:val="00131D2C"/>
    <w:rsid w:val="00135119"/>
    <w:rsid w:val="00136575"/>
    <w:rsid w:val="00137062"/>
    <w:rsid w:val="0013721B"/>
    <w:rsid w:val="001413AC"/>
    <w:rsid w:val="001440CA"/>
    <w:rsid w:val="00146527"/>
    <w:rsid w:val="00146F87"/>
    <w:rsid w:val="0014702E"/>
    <w:rsid w:val="001473A4"/>
    <w:rsid w:val="001512B8"/>
    <w:rsid w:val="00156B42"/>
    <w:rsid w:val="001615CA"/>
    <w:rsid w:val="00163B56"/>
    <w:rsid w:val="00167027"/>
    <w:rsid w:val="00170956"/>
    <w:rsid w:val="00170988"/>
    <w:rsid w:val="00172120"/>
    <w:rsid w:val="001722C7"/>
    <w:rsid w:val="001743F4"/>
    <w:rsid w:val="00174590"/>
    <w:rsid w:val="00176909"/>
    <w:rsid w:val="00184B6D"/>
    <w:rsid w:val="00185B01"/>
    <w:rsid w:val="00190C6D"/>
    <w:rsid w:val="00197D6C"/>
    <w:rsid w:val="001A37F0"/>
    <w:rsid w:val="001B3F75"/>
    <w:rsid w:val="001B591E"/>
    <w:rsid w:val="001B73C6"/>
    <w:rsid w:val="001B79D6"/>
    <w:rsid w:val="001B7AE7"/>
    <w:rsid w:val="001C64A5"/>
    <w:rsid w:val="001C75B4"/>
    <w:rsid w:val="001D13DF"/>
    <w:rsid w:val="001E0270"/>
    <w:rsid w:val="001E2AEB"/>
    <w:rsid w:val="001E2C5A"/>
    <w:rsid w:val="001E4AE4"/>
    <w:rsid w:val="001E613B"/>
    <w:rsid w:val="001F1708"/>
    <w:rsid w:val="001F4A69"/>
    <w:rsid w:val="001F523B"/>
    <w:rsid w:val="001F73E8"/>
    <w:rsid w:val="002021B0"/>
    <w:rsid w:val="00202728"/>
    <w:rsid w:val="00207ABE"/>
    <w:rsid w:val="00210D92"/>
    <w:rsid w:val="0021407F"/>
    <w:rsid w:val="0021658A"/>
    <w:rsid w:val="00220497"/>
    <w:rsid w:val="00222FA6"/>
    <w:rsid w:val="00226184"/>
    <w:rsid w:val="002274BD"/>
    <w:rsid w:val="002304A2"/>
    <w:rsid w:val="00236683"/>
    <w:rsid w:val="002424C4"/>
    <w:rsid w:val="0024493D"/>
    <w:rsid w:val="0025297C"/>
    <w:rsid w:val="002529B6"/>
    <w:rsid w:val="00253478"/>
    <w:rsid w:val="00255EB0"/>
    <w:rsid w:val="00256295"/>
    <w:rsid w:val="0025636A"/>
    <w:rsid w:val="00260987"/>
    <w:rsid w:val="00260F1E"/>
    <w:rsid w:val="002641C0"/>
    <w:rsid w:val="00265734"/>
    <w:rsid w:val="002679A0"/>
    <w:rsid w:val="00271161"/>
    <w:rsid w:val="00271360"/>
    <w:rsid w:val="00274D71"/>
    <w:rsid w:val="00274F08"/>
    <w:rsid w:val="00275E89"/>
    <w:rsid w:val="002768DE"/>
    <w:rsid w:val="002806A4"/>
    <w:rsid w:val="00287FAA"/>
    <w:rsid w:val="00293073"/>
    <w:rsid w:val="00295E92"/>
    <w:rsid w:val="00297482"/>
    <w:rsid w:val="002A00FF"/>
    <w:rsid w:val="002A2B1F"/>
    <w:rsid w:val="002A66F5"/>
    <w:rsid w:val="002B07A7"/>
    <w:rsid w:val="002B203D"/>
    <w:rsid w:val="002B2EA9"/>
    <w:rsid w:val="002B32BE"/>
    <w:rsid w:val="002B3CBD"/>
    <w:rsid w:val="002B4E9B"/>
    <w:rsid w:val="002C1046"/>
    <w:rsid w:val="002D5B69"/>
    <w:rsid w:val="002D630E"/>
    <w:rsid w:val="002D6E0E"/>
    <w:rsid w:val="002D7DF8"/>
    <w:rsid w:val="002E457E"/>
    <w:rsid w:val="002F190D"/>
    <w:rsid w:val="002F1B1C"/>
    <w:rsid w:val="002F4DAA"/>
    <w:rsid w:val="002F5809"/>
    <w:rsid w:val="002F67FF"/>
    <w:rsid w:val="003022E1"/>
    <w:rsid w:val="00304D16"/>
    <w:rsid w:val="00315E60"/>
    <w:rsid w:val="00321F8C"/>
    <w:rsid w:val="00326141"/>
    <w:rsid w:val="003305AC"/>
    <w:rsid w:val="003313FF"/>
    <w:rsid w:val="00334EE8"/>
    <w:rsid w:val="00335A4F"/>
    <w:rsid w:val="003431BE"/>
    <w:rsid w:val="00344D5F"/>
    <w:rsid w:val="003513EC"/>
    <w:rsid w:val="003529E3"/>
    <w:rsid w:val="003529F4"/>
    <w:rsid w:val="00353BB9"/>
    <w:rsid w:val="0036039A"/>
    <w:rsid w:val="003605BB"/>
    <w:rsid w:val="00365105"/>
    <w:rsid w:val="003657E0"/>
    <w:rsid w:val="00376742"/>
    <w:rsid w:val="00376BC2"/>
    <w:rsid w:val="00377ECA"/>
    <w:rsid w:val="003856F7"/>
    <w:rsid w:val="00387D27"/>
    <w:rsid w:val="00390AD2"/>
    <w:rsid w:val="00394DFC"/>
    <w:rsid w:val="003A185D"/>
    <w:rsid w:val="003A4D6C"/>
    <w:rsid w:val="003B19EF"/>
    <w:rsid w:val="003B34AB"/>
    <w:rsid w:val="003B623A"/>
    <w:rsid w:val="003C1CAF"/>
    <w:rsid w:val="003D22D5"/>
    <w:rsid w:val="003D65EF"/>
    <w:rsid w:val="003D78C1"/>
    <w:rsid w:val="003E1DBD"/>
    <w:rsid w:val="003F150C"/>
    <w:rsid w:val="003F172A"/>
    <w:rsid w:val="003F18E7"/>
    <w:rsid w:val="003F21E5"/>
    <w:rsid w:val="003F7671"/>
    <w:rsid w:val="00401A94"/>
    <w:rsid w:val="00401D30"/>
    <w:rsid w:val="004033E4"/>
    <w:rsid w:val="00405A41"/>
    <w:rsid w:val="00406C3F"/>
    <w:rsid w:val="004109E4"/>
    <w:rsid w:val="00413FEB"/>
    <w:rsid w:val="004163F9"/>
    <w:rsid w:val="00423D0C"/>
    <w:rsid w:val="00424E23"/>
    <w:rsid w:val="00424F5A"/>
    <w:rsid w:val="00426F5B"/>
    <w:rsid w:val="00427D6C"/>
    <w:rsid w:val="004346BC"/>
    <w:rsid w:val="00435362"/>
    <w:rsid w:val="004355B0"/>
    <w:rsid w:val="00441A3E"/>
    <w:rsid w:val="004471BA"/>
    <w:rsid w:val="00450F66"/>
    <w:rsid w:val="004552CC"/>
    <w:rsid w:val="00460D24"/>
    <w:rsid w:val="00472FC2"/>
    <w:rsid w:val="00481777"/>
    <w:rsid w:val="0048430A"/>
    <w:rsid w:val="00487699"/>
    <w:rsid w:val="00491ECD"/>
    <w:rsid w:val="00492418"/>
    <w:rsid w:val="00493830"/>
    <w:rsid w:val="00495028"/>
    <w:rsid w:val="004A1D25"/>
    <w:rsid w:val="004A2EE3"/>
    <w:rsid w:val="004A6842"/>
    <w:rsid w:val="004B0762"/>
    <w:rsid w:val="004B0DDB"/>
    <w:rsid w:val="004B51B7"/>
    <w:rsid w:val="004D113B"/>
    <w:rsid w:val="004D231A"/>
    <w:rsid w:val="004D2EE2"/>
    <w:rsid w:val="004D4389"/>
    <w:rsid w:val="004E0EB9"/>
    <w:rsid w:val="004E472C"/>
    <w:rsid w:val="004F12B1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0D80"/>
    <w:rsid w:val="0053579C"/>
    <w:rsid w:val="005420D2"/>
    <w:rsid w:val="0055007B"/>
    <w:rsid w:val="005603C9"/>
    <w:rsid w:val="005620F5"/>
    <w:rsid w:val="005646C4"/>
    <w:rsid w:val="005738EB"/>
    <w:rsid w:val="00573E14"/>
    <w:rsid w:val="005768C2"/>
    <w:rsid w:val="00580BCD"/>
    <w:rsid w:val="005819FC"/>
    <w:rsid w:val="00581FCB"/>
    <w:rsid w:val="00582D71"/>
    <w:rsid w:val="00583E63"/>
    <w:rsid w:val="00584103"/>
    <w:rsid w:val="00584276"/>
    <w:rsid w:val="00597AAF"/>
    <w:rsid w:val="005A0586"/>
    <w:rsid w:val="005A14F1"/>
    <w:rsid w:val="005A3556"/>
    <w:rsid w:val="005A69A9"/>
    <w:rsid w:val="005A6C92"/>
    <w:rsid w:val="005A6FBD"/>
    <w:rsid w:val="005B0BFC"/>
    <w:rsid w:val="005B2907"/>
    <w:rsid w:val="005B4939"/>
    <w:rsid w:val="005B4BDE"/>
    <w:rsid w:val="005B7E62"/>
    <w:rsid w:val="005C1996"/>
    <w:rsid w:val="005C3830"/>
    <w:rsid w:val="005C6210"/>
    <w:rsid w:val="005C7C36"/>
    <w:rsid w:val="005D2F8C"/>
    <w:rsid w:val="005D7A8E"/>
    <w:rsid w:val="005E17AE"/>
    <w:rsid w:val="005E4CA1"/>
    <w:rsid w:val="005E7E10"/>
    <w:rsid w:val="005F0D7C"/>
    <w:rsid w:val="005F2C5D"/>
    <w:rsid w:val="005F2D08"/>
    <w:rsid w:val="00600A72"/>
    <w:rsid w:val="00601776"/>
    <w:rsid w:val="006029CC"/>
    <w:rsid w:val="00605C9E"/>
    <w:rsid w:val="00607D2C"/>
    <w:rsid w:val="00610281"/>
    <w:rsid w:val="00612D6E"/>
    <w:rsid w:val="006200D5"/>
    <w:rsid w:val="00622AC1"/>
    <w:rsid w:val="00624DF4"/>
    <w:rsid w:val="00625721"/>
    <w:rsid w:val="00636156"/>
    <w:rsid w:val="00636606"/>
    <w:rsid w:val="00640A71"/>
    <w:rsid w:val="00644CDE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646"/>
    <w:rsid w:val="00670FB8"/>
    <w:rsid w:val="0067203E"/>
    <w:rsid w:val="00674B03"/>
    <w:rsid w:val="006763AC"/>
    <w:rsid w:val="00677F10"/>
    <w:rsid w:val="00683DCB"/>
    <w:rsid w:val="0068542A"/>
    <w:rsid w:val="00685779"/>
    <w:rsid w:val="0068622F"/>
    <w:rsid w:val="00687305"/>
    <w:rsid w:val="00687318"/>
    <w:rsid w:val="00692393"/>
    <w:rsid w:val="00694066"/>
    <w:rsid w:val="006B0462"/>
    <w:rsid w:val="006B0D97"/>
    <w:rsid w:val="006B17B9"/>
    <w:rsid w:val="006B22CD"/>
    <w:rsid w:val="006B36AC"/>
    <w:rsid w:val="006B50E7"/>
    <w:rsid w:val="006C0795"/>
    <w:rsid w:val="006C36F7"/>
    <w:rsid w:val="006C3F2B"/>
    <w:rsid w:val="006C4B0C"/>
    <w:rsid w:val="006C5433"/>
    <w:rsid w:val="006C598A"/>
    <w:rsid w:val="006C59B6"/>
    <w:rsid w:val="006D3B55"/>
    <w:rsid w:val="006D5F56"/>
    <w:rsid w:val="006D7B07"/>
    <w:rsid w:val="006D7E08"/>
    <w:rsid w:val="006E0D43"/>
    <w:rsid w:val="006E1031"/>
    <w:rsid w:val="006E2331"/>
    <w:rsid w:val="006E68A4"/>
    <w:rsid w:val="006E6A85"/>
    <w:rsid w:val="006E73D5"/>
    <w:rsid w:val="006F6614"/>
    <w:rsid w:val="00700605"/>
    <w:rsid w:val="00701E63"/>
    <w:rsid w:val="0070677A"/>
    <w:rsid w:val="007071CE"/>
    <w:rsid w:val="00717B54"/>
    <w:rsid w:val="00721999"/>
    <w:rsid w:val="00726B37"/>
    <w:rsid w:val="0072746E"/>
    <w:rsid w:val="007325C4"/>
    <w:rsid w:val="00732DBC"/>
    <w:rsid w:val="00735374"/>
    <w:rsid w:val="00742AEC"/>
    <w:rsid w:val="007437C6"/>
    <w:rsid w:val="00743D3C"/>
    <w:rsid w:val="007533A2"/>
    <w:rsid w:val="0075594A"/>
    <w:rsid w:val="0075687D"/>
    <w:rsid w:val="00756FA2"/>
    <w:rsid w:val="00760107"/>
    <w:rsid w:val="00763DA6"/>
    <w:rsid w:val="007647F8"/>
    <w:rsid w:val="00772430"/>
    <w:rsid w:val="00774444"/>
    <w:rsid w:val="00774831"/>
    <w:rsid w:val="007802BA"/>
    <w:rsid w:val="0078114F"/>
    <w:rsid w:val="0078379B"/>
    <w:rsid w:val="00791602"/>
    <w:rsid w:val="007924DA"/>
    <w:rsid w:val="0079331E"/>
    <w:rsid w:val="00794A1A"/>
    <w:rsid w:val="0079590A"/>
    <w:rsid w:val="00795B41"/>
    <w:rsid w:val="00795EE1"/>
    <w:rsid w:val="007961A0"/>
    <w:rsid w:val="007972F6"/>
    <w:rsid w:val="00797462"/>
    <w:rsid w:val="00797B71"/>
    <w:rsid w:val="00797F03"/>
    <w:rsid w:val="007A0934"/>
    <w:rsid w:val="007B01CF"/>
    <w:rsid w:val="007B0ED9"/>
    <w:rsid w:val="007B4547"/>
    <w:rsid w:val="007B70BD"/>
    <w:rsid w:val="007B7342"/>
    <w:rsid w:val="007C15D2"/>
    <w:rsid w:val="007C1A36"/>
    <w:rsid w:val="007C2FB4"/>
    <w:rsid w:val="007C4F0B"/>
    <w:rsid w:val="007C4FD1"/>
    <w:rsid w:val="007C56AA"/>
    <w:rsid w:val="007C7495"/>
    <w:rsid w:val="007D0A0E"/>
    <w:rsid w:val="007D39C3"/>
    <w:rsid w:val="007D6797"/>
    <w:rsid w:val="007E3648"/>
    <w:rsid w:val="007E3956"/>
    <w:rsid w:val="007E78A0"/>
    <w:rsid w:val="007E7FC3"/>
    <w:rsid w:val="007F353D"/>
    <w:rsid w:val="007F56BD"/>
    <w:rsid w:val="0080444E"/>
    <w:rsid w:val="008113D2"/>
    <w:rsid w:val="008149D9"/>
    <w:rsid w:val="00817C22"/>
    <w:rsid w:val="00820A8D"/>
    <w:rsid w:val="00822BDD"/>
    <w:rsid w:val="00822FEA"/>
    <w:rsid w:val="008240C5"/>
    <w:rsid w:val="00825283"/>
    <w:rsid w:val="008254AC"/>
    <w:rsid w:val="00826F68"/>
    <w:rsid w:val="008305F9"/>
    <w:rsid w:val="00830EBE"/>
    <w:rsid w:val="008316B8"/>
    <w:rsid w:val="008351CC"/>
    <w:rsid w:val="00837204"/>
    <w:rsid w:val="008445E8"/>
    <w:rsid w:val="008452E6"/>
    <w:rsid w:val="008579B8"/>
    <w:rsid w:val="0086129D"/>
    <w:rsid w:val="00864697"/>
    <w:rsid w:val="00864E7F"/>
    <w:rsid w:val="008668CC"/>
    <w:rsid w:val="00875C94"/>
    <w:rsid w:val="0088067C"/>
    <w:rsid w:val="008846A3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62BD"/>
    <w:rsid w:val="008B0FDB"/>
    <w:rsid w:val="008B170E"/>
    <w:rsid w:val="008B251E"/>
    <w:rsid w:val="008B4784"/>
    <w:rsid w:val="008B6257"/>
    <w:rsid w:val="008B68A7"/>
    <w:rsid w:val="008C3C1E"/>
    <w:rsid w:val="008C4218"/>
    <w:rsid w:val="008D260B"/>
    <w:rsid w:val="008E331F"/>
    <w:rsid w:val="008E7ECF"/>
    <w:rsid w:val="008F12EF"/>
    <w:rsid w:val="008F1465"/>
    <w:rsid w:val="008F33E8"/>
    <w:rsid w:val="009007A6"/>
    <w:rsid w:val="009057A8"/>
    <w:rsid w:val="009101B7"/>
    <w:rsid w:val="009110A6"/>
    <w:rsid w:val="00911758"/>
    <w:rsid w:val="00911B91"/>
    <w:rsid w:val="00911B9E"/>
    <w:rsid w:val="00913349"/>
    <w:rsid w:val="009148E1"/>
    <w:rsid w:val="00915FAB"/>
    <w:rsid w:val="0092480A"/>
    <w:rsid w:val="00946342"/>
    <w:rsid w:val="00946600"/>
    <w:rsid w:val="00946BBE"/>
    <w:rsid w:val="00947D02"/>
    <w:rsid w:val="0095059B"/>
    <w:rsid w:val="00952B89"/>
    <w:rsid w:val="009566FC"/>
    <w:rsid w:val="0095799A"/>
    <w:rsid w:val="00967D30"/>
    <w:rsid w:val="00972FF6"/>
    <w:rsid w:val="009762C2"/>
    <w:rsid w:val="00980721"/>
    <w:rsid w:val="00981589"/>
    <w:rsid w:val="0098537F"/>
    <w:rsid w:val="009909CB"/>
    <w:rsid w:val="00990B19"/>
    <w:rsid w:val="00991F4C"/>
    <w:rsid w:val="00995053"/>
    <w:rsid w:val="00995BB7"/>
    <w:rsid w:val="0099746A"/>
    <w:rsid w:val="009A1B4C"/>
    <w:rsid w:val="009A265F"/>
    <w:rsid w:val="009A377C"/>
    <w:rsid w:val="009A4D10"/>
    <w:rsid w:val="009A660D"/>
    <w:rsid w:val="009B2FF4"/>
    <w:rsid w:val="009B4221"/>
    <w:rsid w:val="009B753F"/>
    <w:rsid w:val="009C48B9"/>
    <w:rsid w:val="009D01F9"/>
    <w:rsid w:val="009D260F"/>
    <w:rsid w:val="009D31E6"/>
    <w:rsid w:val="009D39BC"/>
    <w:rsid w:val="009E4386"/>
    <w:rsid w:val="009E66A8"/>
    <w:rsid w:val="009F2449"/>
    <w:rsid w:val="009F70E6"/>
    <w:rsid w:val="00A01CEB"/>
    <w:rsid w:val="00A03139"/>
    <w:rsid w:val="00A04C84"/>
    <w:rsid w:val="00A07C2E"/>
    <w:rsid w:val="00A07C96"/>
    <w:rsid w:val="00A119E5"/>
    <w:rsid w:val="00A11A57"/>
    <w:rsid w:val="00A1606C"/>
    <w:rsid w:val="00A1649F"/>
    <w:rsid w:val="00A169DD"/>
    <w:rsid w:val="00A17E70"/>
    <w:rsid w:val="00A24562"/>
    <w:rsid w:val="00A25409"/>
    <w:rsid w:val="00A3079D"/>
    <w:rsid w:val="00A30C5B"/>
    <w:rsid w:val="00A316AA"/>
    <w:rsid w:val="00A33AF1"/>
    <w:rsid w:val="00A367D6"/>
    <w:rsid w:val="00A41744"/>
    <w:rsid w:val="00A429F5"/>
    <w:rsid w:val="00A42D1A"/>
    <w:rsid w:val="00A506C3"/>
    <w:rsid w:val="00A50B6D"/>
    <w:rsid w:val="00A50CE9"/>
    <w:rsid w:val="00A513F4"/>
    <w:rsid w:val="00A5361C"/>
    <w:rsid w:val="00A566F8"/>
    <w:rsid w:val="00A5714E"/>
    <w:rsid w:val="00A60210"/>
    <w:rsid w:val="00A63920"/>
    <w:rsid w:val="00A6528D"/>
    <w:rsid w:val="00A6660A"/>
    <w:rsid w:val="00A66A98"/>
    <w:rsid w:val="00A67CE3"/>
    <w:rsid w:val="00A728BD"/>
    <w:rsid w:val="00A73914"/>
    <w:rsid w:val="00A836B8"/>
    <w:rsid w:val="00A86845"/>
    <w:rsid w:val="00A92A89"/>
    <w:rsid w:val="00A93D0B"/>
    <w:rsid w:val="00AA253D"/>
    <w:rsid w:val="00AA2844"/>
    <w:rsid w:val="00AA4E97"/>
    <w:rsid w:val="00AB0FBE"/>
    <w:rsid w:val="00AB38B6"/>
    <w:rsid w:val="00AB5097"/>
    <w:rsid w:val="00AB790B"/>
    <w:rsid w:val="00AD01C4"/>
    <w:rsid w:val="00AD02AC"/>
    <w:rsid w:val="00AE32D7"/>
    <w:rsid w:val="00AE4717"/>
    <w:rsid w:val="00AE5228"/>
    <w:rsid w:val="00AE5BDA"/>
    <w:rsid w:val="00AE5FF7"/>
    <w:rsid w:val="00AE6790"/>
    <w:rsid w:val="00AF357F"/>
    <w:rsid w:val="00AF68E4"/>
    <w:rsid w:val="00AF701A"/>
    <w:rsid w:val="00AF79E1"/>
    <w:rsid w:val="00B03076"/>
    <w:rsid w:val="00B03B87"/>
    <w:rsid w:val="00B051C7"/>
    <w:rsid w:val="00B053D6"/>
    <w:rsid w:val="00B075BD"/>
    <w:rsid w:val="00B07E39"/>
    <w:rsid w:val="00B13D5D"/>
    <w:rsid w:val="00B1676B"/>
    <w:rsid w:val="00B17DC9"/>
    <w:rsid w:val="00B23600"/>
    <w:rsid w:val="00B23835"/>
    <w:rsid w:val="00B26FA8"/>
    <w:rsid w:val="00B272CB"/>
    <w:rsid w:val="00B27C01"/>
    <w:rsid w:val="00B27C94"/>
    <w:rsid w:val="00B3038B"/>
    <w:rsid w:val="00B33E0F"/>
    <w:rsid w:val="00B341AB"/>
    <w:rsid w:val="00B371EE"/>
    <w:rsid w:val="00B47E37"/>
    <w:rsid w:val="00B53EE2"/>
    <w:rsid w:val="00B54EB6"/>
    <w:rsid w:val="00B60E01"/>
    <w:rsid w:val="00B642B6"/>
    <w:rsid w:val="00B65CA7"/>
    <w:rsid w:val="00B71268"/>
    <w:rsid w:val="00B72454"/>
    <w:rsid w:val="00B726EA"/>
    <w:rsid w:val="00B72C95"/>
    <w:rsid w:val="00B72D93"/>
    <w:rsid w:val="00B76C7B"/>
    <w:rsid w:val="00B82F0F"/>
    <w:rsid w:val="00B8636D"/>
    <w:rsid w:val="00B863F0"/>
    <w:rsid w:val="00B875B2"/>
    <w:rsid w:val="00B903B6"/>
    <w:rsid w:val="00B90766"/>
    <w:rsid w:val="00B90AEF"/>
    <w:rsid w:val="00B9171D"/>
    <w:rsid w:val="00B9208D"/>
    <w:rsid w:val="00B93220"/>
    <w:rsid w:val="00B93AA1"/>
    <w:rsid w:val="00B9503B"/>
    <w:rsid w:val="00B95167"/>
    <w:rsid w:val="00BA1205"/>
    <w:rsid w:val="00BA22B6"/>
    <w:rsid w:val="00BA2915"/>
    <w:rsid w:val="00BA45E0"/>
    <w:rsid w:val="00BA4BB5"/>
    <w:rsid w:val="00BB4C28"/>
    <w:rsid w:val="00BB514C"/>
    <w:rsid w:val="00BB7A6D"/>
    <w:rsid w:val="00BC197E"/>
    <w:rsid w:val="00BC4C62"/>
    <w:rsid w:val="00BC7DCB"/>
    <w:rsid w:val="00BD699E"/>
    <w:rsid w:val="00BF11E8"/>
    <w:rsid w:val="00BF1F1E"/>
    <w:rsid w:val="00C04CD9"/>
    <w:rsid w:val="00C06775"/>
    <w:rsid w:val="00C07E63"/>
    <w:rsid w:val="00C13AA0"/>
    <w:rsid w:val="00C16750"/>
    <w:rsid w:val="00C26AB1"/>
    <w:rsid w:val="00C26CB9"/>
    <w:rsid w:val="00C26FA6"/>
    <w:rsid w:val="00C27335"/>
    <w:rsid w:val="00C31108"/>
    <w:rsid w:val="00C31DE0"/>
    <w:rsid w:val="00C337D0"/>
    <w:rsid w:val="00C34C2C"/>
    <w:rsid w:val="00C37414"/>
    <w:rsid w:val="00C37DAC"/>
    <w:rsid w:val="00C44288"/>
    <w:rsid w:val="00C47174"/>
    <w:rsid w:val="00C54526"/>
    <w:rsid w:val="00C55264"/>
    <w:rsid w:val="00C579CE"/>
    <w:rsid w:val="00C63204"/>
    <w:rsid w:val="00C639D5"/>
    <w:rsid w:val="00C661D7"/>
    <w:rsid w:val="00C676DF"/>
    <w:rsid w:val="00C67CF1"/>
    <w:rsid w:val="00C73E7E"/>
    <w:rsid w:val="00C7761F"/>
    <w:rsid w:val="00C8374E"/>
    <w:rsid w:val="00C84187"/>
    <w:rsid w:val="00C87082"/>
    <w:rsid w:val="00C87EC6"/>
    <w:rsid w:val="00C91A01"/>
    <w:rsid w:val="00C95A85"/>
    <w:rsid w:val="00CA0B1F"/>
    <w:rsid w:val="00CA27EE"/>
    <w:rsid w:val="00CA3270"/>
    <w:rsid w:val="00CA3C24"/>
    <w:rsid w:val="00CA46C9"/>
    <w:rsid w:val="00CA5FE6"/>
    <w:rsid w:val="00CB3C3D"/>
    <w:rsid w:val="00CB3C4C"/>
    <w:rsid w:val="00CB3CF2"/>
    <w:rsid w:val="00CB4438"/>
    <w:rsid w:val="00CB460D"/>
    <w:rsid w:val="00CB51CB"/>
    <w:rsid w:val="00CB7D4F"/>
    <w:rsid w:val="00CC07FA"/>
    <w:rsid w:val="00CC0C5D"/>
    <w:rsid w:val="00CC266F"/>
    <w:rsid w:val="00CC2E00"/>
    <w:rsid w:val="00CC3C69"/>
    <w:rsid w:val="00CC6499"/>
    <w:rsid w:val="00CD04F6"/>
    <w:rsid w:val="00CD3DFB"/>
    <w:rsid w:val="00CD7D2F"/>
    <w:rsid w:val="00CE4A8B"/>
    <w:rsid w:val="00CE69F7"/>
    <w:rsid w:val="00D024B8"/>
    <w:rsid w:val="00D03B7B"/>
    <w:rsid w:val="00D1044C"/>
    <w:rsid w:val="00D336D2"/>
    <w:rsid w:val="00D34A5D"/>
    <w:rsid w:val="00D35C52"/>
    <w:rsid w:val="00D37090"/>
    <w:rsid w:val="00D37623"/>
    <w:rsid w:val="00D4146E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61D1C"/>
    <w:rsid w:val="00D622E4"/>
    <w:rsid w:val="00D72772"/>
    <w:rsid w:val="00D72F4E"/>
    <w:rsid w:val="00D734AE"/>
    <w:rsid w:val="00D777C7"/>
    <w:rsid w:val="00D85D72"/>
    <w:rsid w:val="00D869DE"/>
    <w:rsid w:val="00D8703D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B448F"/>
    <w:rsid w:val="00DB7D29"/>
    <w:rsid w:val="00DC13D0"/>
    <w:rsid w:val="00DC1A87"/>
    <w:rsid w:val="00DC280F"/>
    <w:rsid w:val="00DD12BC"/>
    <w:rsid w:val="00DD27C1"/>
    <w:rsid w:val="00DD51AE"/>
    <w:rsid w:val="00DE08FB"/>
    <w:rsid w:val="00DE0A4F"/>
    <w:rsid w:val="00DE142D"/>
    <w:rsid w:val="00DE284C"/>
    <w:rsid w:val="00DE3DB7"/>
    <w:rsid w:val="00DE67F6"/>
    <w:rsid w:val="00DE6CB8"/>
    <w:rsid w:val="00DE7393"/>
    <w:rsid w:val="00DE7422"/>
    <w:rsid w:val="00DF332E"/>
    <w:rsid w:val="00E004F0"/>
    <w:rsid w:val="00E020E4"/>
    <w:rsid w:val="00E0277F"/>
    <w:rsid w:val="00E1210D"/>
    <w:rsid w:val="00E144DA"/>
    <w:rsid w:val="00E20A9B"/>
    <w:rsid w:val="00E22487"/>
    <w:rsid w:val="00E33274"/>
    <w:rsid w:val="00E40144"/>
    <w:rsid w:val="00E46DDF"/>
    <w:rsid w:val="00E4793F"/>
    <w:rsid w:val="00E5053E"/>
    <w:rsid w:val="00E56D56"/>
    <w:rsid w:val="00E579F3"/>
    <w:rsid w:val="00E61659"/>
    <w:rsid w:val="00E6242E"/>
    <w:rsid w:val="00E63181"/>
    <w:rsid w:val="00E63A01"/>
    <w:rsid w:val="00E64C3A"/>
    <w:rsid w:val="00E67479"/>
    <w:rsid w:val="00E674B3"/>
    <w:rsid w:val="00E731EA"/>
    <w:rsid w:val="00E758AD"/>
    <w:rsid w:val="00E76A8F"/>
    <w:rsid w:val="00E80EC1"/>
    <w:rsid w:val="00E84C56"/>
    <w:rsid w:val="00E90FEE"/>
    <w:rsid w:val="00E949E0"/>
    <w:rsid w:val="00E95A56"/>
    <w:rsid w:val="00E95D67"/>
    <w:rsid w:val="00E95DC0"/>
    <w:rsid w:val="00EA02AB"/>
    <w:rsid w:val="00EA1442"/>
    <w:rsid w:val="00EA31AB"/>
    <w:rsid w:val="00EA4CC1"/>
    <w:rsid w:val="00EB141A"/>
    <w:rsid w:val="00EB49E6"/>
    <w:rsid w:val="00EB5E16"/>
    <w:rsid w:val="00EC2915"/>
    <w:rsid w:val="00EC2BA4"/>
    <w:rsid w:val="00EC4AF1"/>
    <w:rsid w:val="00EC5FB6"/>
    <w:rsid w:val="00EC7DF3"/>
    <w:rsid w:val="00ED25D5"/>
    <w:rsid w:val="00ED49F9"/>
    <w:rsid w:val="00ED77B7"/>
    <w:rsid w:val="00EE27A1"/>
    <w:rsid w:val="00EE3197"/>
    <w:rsid w:val="00EE3F02"/>
    <w:rsid w:val="00EE604A"/>
    <w:rsid w:val="00EE66B8"/>
    <w:rsid w:val="00EE68F0"/>
    <w:rsid w:val="00EF1655"/>
    <w:rsid w:val="00F012B9"/>
    <w:rsid w:val="00F03AC5"/>
    <w:rsid w:val="00F04277"/>
    <w:rsid w:val="00F0604F"/>
    <w:rsid w:val="00F07B6E"/>
    <w:rsid w:val="00F115FD"/>
    <w:rsid w:val="00F160F4"/>
    <w:rsid w:val="00F220E3"/>
    <w:rsid w:val="00F2358C"/>
    <w:rsid w:val="00F2391A"/>
    <w:rsid w:val="00F2675D"/>
    <w:rsid w:val="00F27289"/>
    <w:rsid w:val="00F3667D"/>
    <w:rsid w:val="00F45704"/>
    <w:rsid w:val="00F52A39"/>
    <w:rsid w:val="00F53726"/>
    <w:rsid w:val="00F53E31"/>
    <w:rsid w:val="00F53FA2"/>
    <w:rsid w:val="00F547AF"/>
    <w:rsid w:val="00F5687F"/>
    <w:rsid w:val="00F574B0"/>
    <w:rsid w:val="00F57593"/>
    <w:rsid w:val="00F60140"/>
    <w:rsid w:val="00F6155B"/>
    <w:rsid w:val="00F62D47"/>
    <w:rsid w:val="00F7013D"/>
    <w:rsid w:val="00F7240A"/>
    <w:rsid w:val="00F74F21"/>
    <w:rsid w:val="00F76717"/>
    <w:rsid w:val="00F86E1D"/>
    <w:rsid w:val="00F92114"/>
    <w:rsid w:val="00F95128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258F"/>
    <w:rsid w:val="00FD3254"/>
    <w:rsid w:val="00FD35B3"/>
    <w:rsid w:val="00FD3DA3"/>
    <w:rsid w:val="00FE1294"/>
    <w:rsid w:val="00FE7202"/>
    <w:rsid w:val="00FF1329"/>
    <w:rsid w:val="00FF1C03"/>
    <w:rsid w:val="00FF2224"/>
    <w:rsid w:val="31416ACC"/>
    <w:rsid w:val="5B66ED74"/>
    <w:rsid w:val="70D8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724EE212-47E8-4FA2-A843-102278F6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EE604A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21" Type="http://schemas.openxmlformats.org/officeDocument/2006/relationships/image" Target="media/image11.jpeg"/><Relationship Id="rId34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hyperlink" Target="https://eclipsetools.com/ProductPics/PK%20Fliers/MT-5211_flier.pdf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37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://unitrend.oss-cn-hongkong.aliyuncs.com/upload/file/20210610/UT804.pdf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www.kicad.or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png"/><Relationship Id="rId30" Type="http://schemas.openxmlformats.org/officeDocument/2006/relationships/hyperlink" Target="https://www.allaboutcircuits.com/electronic-components/datasheet/AFG-2005--Instek/" TargetMode="External"/><Relationship Id="rId35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1" ma:contentTypeDescription="Vytvoří nový dokument" ma:contentTypeScope="" ma:versionID="6c566c2def4dce364bcfb3ba36e7a973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94ba263dccde68e5e93d122f81990e3e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ECEB4E-552F-4FA1-AE4F-703F3D69DC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</Template>
  <TotalTime>648</TotalTime>
  <Pages>1</Pages>
  <Words>863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Men Menson</cp:lastModifiedBy>
  <cp:revision>166</cp:revision>
  <cp:lastPrinted>2024-04-24T13:29:00Z</cp:lastPrinted>
  <dcterms:created xsi:type="dcterms:W3CDTF">2024-04-18T18:34:00Z</dcterms:created>
  <dcterms:modified xsi:type="dcterms:W3CDTF">2024-04-24T14:02:00Z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